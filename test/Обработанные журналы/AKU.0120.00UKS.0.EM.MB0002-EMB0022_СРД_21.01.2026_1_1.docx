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21546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"/>
        <w:gridCol w:w="3520"/>
        <w:gridCol w:w="1536"/>
        <w:gridCol w:w="4252"/>
        <w:gridCol w:w="4252"/>
        <w:gridCol w:w="1218"/>
        <w:gridCol w:w="5748"/>
      </w:tblGrid>
      <w:tr w:rsidR="001D1049" w:rsidRPr="00571251" w:rsidTr="0012273B">
        <w:trPr>
          <w:trHeight w:val="1281"/>
          <w:tblHeader/>
          <w:jc w:val="center"/>
        </w:trPr>
        <w:tc>
          <w:tcPr>
            <w:tcW w:w="1020" w:type="dxa"/>
            <w:tcMar>
              <w:left w:w="57" w:type="dxa"/>
              <w:right w:w="57" w:type="dxa"/>
            </w:tcMar>
          </w:tcPr>
          <w:p w:rsidR="001D1049" w:rsidRPr="00B45E3C" w:rsidRDefault="001D1049" w:rsidP="00CD2E04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8.0001</w:t>
            </w:r>
          </w:p>
          <w:p w:rsidR="001D1049" w:rsidRPr="00B45E3C" w:rsidRDefault="001D1049" w:rsidP="00CD2E04">
            <w:pPr>
              <w:pStyle w:val="a3"/>
              <w:ind w:left="-567" w:firstLine="425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520" w:type="dxa"/>
            <w:tcMar>
              <w:left w:w="57" w:type="dxa"/>
              <w:right w:w="57" w:type="dxa"/>
            </w:tcMar>
          </w:tcPr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00KPA81GH002-7004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Кабель контрольный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Control cable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СПЕЦЛАН F/UTP Cat6 PVC-УХЛ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SPETsLAN F/UTP Cat6 PVC-UKhL</w:t>
            </w:r>
          </w:p>
          <w:p w:rsidR="001D1049" w:rsidRPr="00B45E3C" w:rsidRDefault="001D1049" w:rsidP="009C4294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4x2x0.57</w:t>
            </w:r>
          </w:p>
        </w:tc>
        <w:tc>
          <w:tcPr>
            <w:tcW w:w="1536" w:type="dxa"/>
          </w:tcPr>
          <w:tbl>
            <w:tblPr>
              <w:tblW w:w="1537" w:type="dxa"/>
              <w:jc w:val="center"/>
              <w:tblBorders>
                <w:insideH w:val="single" w:sz="8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37"/>
            </w:tblGrid>
            <w:tr w:rsidR="001D1049" w:rsidRPr="00B45E3C" w:rsidTr="008310B4">
              <w:trPr>
                <w:tblHeader/>
                <w:jc w:val="center"/>
              </w:trPr>
              <w:tc>
                <w:tcPr>
                  <w:tcW w:w="1537" w:type="dxa"/>
                </w:tcPr>
                <w:p w:rsidR="001D1049" w:rsidRPr="00B45E3C" w:rsidRDefault="001D1049" w:rsidP="009E7426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5</w:t>
                  </w:r>
                </w:p>
              </w:tc>
            </w:tr>
            <w:tr w:rsidR="001D1049" w:rsidRPr="00B45E3C" w:rsidTr="008310B4">
              <w:trPr>
                <w:tblHeader/>
                <w:jc w:val="center"/>
              </w:trPr>
              <w:tc>
                <w:tcPr>
                  <w:tcW w:w="1537" w:type="dxa"/>
                </w:tcPr>
                <w:p w:rsidR="001D1049" w:rsidRPr="00B45E3C" w:rsidRDefault="001D1049" w:rsidP="009E7426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4</w:t>
                  </w:r>
                </w:p>
              </w:tc>
            </w:tr>
          </w:tbl>
          <w:p w:rsidR="001D1049" w:rsidRPr="00B45E3C" w:rsidRDefault="001D1049" w:rsidP="00787DE0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noWrap/>
            <w:tcMar>
              <w:left w:w="0" w:type="dxa"/>
              <w:right w:w="0" w:type="dxa"/>
            </w:tcMar>
            <w:vAlign w:val="bottom"/>
          </w:tcPr>
          <w:tbl>
            <w:tblPr>
              <w:tblW w:w="4253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417"/>
              <w:gridCol w:w="1418"/>
              <w:gridCol w:w="1418"/>
            </w:tblGrid>
            <w:tr w:rsidR="001D1049" w:rsidRPr="00571251" w:rsidTr="00724B01">
              <w:trPr>
                <w:trHeight w:val="1020"/>
              </w:trPr>
              <w:tc>
                <w:tcPr>
                  <w:tcW w:w="3941" w:type="dxa"/>
                  <w:gridSpan w:val="3"/>
                  <w:tcMar>
                    <w:left w:w="57" w:type="dxa"/>
                    <w:right w:w="57" w:type="dxa"/>
                  </w:tcMar>
                </w:tcPr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00UKS10R034</w:t>
                  </w:r>
                </w:p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00KPA81GH002</w:t>
                  </w:r>
                </w:p>
                <w:p w:rsidR="001D1049" w:rsidRPr="00B45E3C" w:rsidRDefault="001D1049" w:rsidP="009E7426">
                  <w:pPr>
                    <w:pStyle w:val="a3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Шкаф системы видеонаблюдения / Video surveillance system cabinet</w:t>
                  </w:r>
                </w:p>
              </w:tc>
            </w:tr>
            <w:tr w:rsidR="001D1049" w:rsidRPr="00B45E3C" w:rsidTr="00724B01">
              <w:trPr>
                <w:trHeight w:val="255"/>
              </w:trPr>
              <w:tc>
                <w:tcPr>
                  <w:tcW w:w="1313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1842.9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1752.3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1.2</w:t>
                  </w:r>
                </w:p>
              </w:tc>
            </w:tr>
          </w:tbl>
          <w:p w:rsidR="001D1049" w:rsidRPr="00B45E3C" w:rsidRDefault="001D1049" w:rsidP="009E7426">
            <w:pPr>
              <w:pStyle w:val="a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  <w:noWrap/>
            <w:tcMar>
              <w:left w:w="0" w:type="dxa"/>
              <w:right w:w="0" w:type="dxa"/>
            </w:tcMar>
            <w:vAlign w:val="bottom"/>
          </w:tcPr>
          <w:tbl>
            <w:tblPr>
              <w:tblW w:w="4253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417"/>
              <w:gridCol w:w="1418"/>
              <w:gridCol w:w="1418"/>
            </w:tblGrid>
            <w:tr w:rsidR="001D1049" w:rsidRPr="00571251" w:rsidTr="00724B01">
              <w:trPr>
                <w:trHeight w:val="1020"/>
              </w:trPr>
              <w:tc>
                <w:tcPr>
                  <w:tcW w:w="3941" w:type="dxa"/>
                  <w:gridSpan w:val="3"/>
                  <w:tcMar>
                    <w:left w:w="57" w:type="dxa"/>
                    <w:right w:w="57" w:type="dxa"/>
                  </w:tcMar>
                </w:tcPr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00UKS10R020</w:t>
                  </w:r>
                </w:p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00KPA81GU001</w:t>
                  </w:r>
                </w:p>
                <w:p w:rsidR="001D1049" w:rsidRPr="00B45E3C" w:rsidRDefault="001D1049" w:rsidP="002841D6">
                  <w:pPr>
                    <w:pStyle w:val="a3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Камера стационарная / Stationary camera</w:t>
                  </w:r>
                </w:p>
              </w:tc>
            </w:tr>
            <w:tr w:rsidR="001D1049" w:rsidRPr="00B45E3C" w:rsidTr="00724B01">
              <w:trPr>
                <w:trHeight w:val="255"/>
              </w:trPr>
              <w:tc>
                <w:tcPr>
                  <w:tcW w:w="1313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1839.6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1744.2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2.0</w:t>
                  </w:r>
                </w:p>
              </w:tc>
            </w:tr>
          </w:tbl>
          <w:p w:rsidR="001D1049" w:rsidRPr="00B45E3C" w:rsidRDefault="001D1049" w:rsidP="009E7426">
            <w:pPr>
              <w:pStyle w:val="a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8" w:type="dxa"/>
          </w:tcPr>
          <w:p w:rsidR="001D1049" w:rsidRPr="00B45E3C" w:rsidRDefault="001D1049" w:rsidP="00CD2E04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44</w:t>
            </w:r>
          </w:p>
        </w:tc>
        <w:tc>
          <w:tcPr>
            <w:tcW w:w="5748" w:type="dxa"/>
            <w:tcMar>
              <w:left w:w="57" w:type="dxa"/>
              <w:right w:w="57" w:type="dxa"/>
            </w:tcMar>
          </w:tcPr>
          <w:p w:rsidR="001D1049" w:rsidRPr="00B45E3C" w:rsidRDefault="001D1049" w:rsidP="00BD2E58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00.00UKS12.032/5; 00.00UKS14.012/5; 00.00UKS13.248/4;</w:t>
            </w:r>
            <w:r w:rsidR="00571251">
              <w:rPr>
                <w:rFonts w:ascii="Arial" w:hAnsi="Arial" w:cs="Arial"/>
                <w:noProof/>
                <w:sz w:val="20"/>
                <w:szCs w:val="20"/>
                <w:lang w:val="en-US"/>
              </w:rPr>
              <w:br/>
            </w:r>
            <w:r w:rsidR="00571251" w:rsidRPr="00571251">
              <w:rPr>
                <w:rFonts w:ascii="Arial" w:hAnsi="Arial" w:cs="Arial"/>
                <w:sz w:val="20"/>
                <w:szCs w:val="20"/>
                <w:lang w:val="en-US"/>
              </w:rPr>
              <w:t>AKU.0110.20UBA.0.AE.MB0003</w:t>
            </w:r>
          </w:p>
        </w:tc>
      </w:tr>
      <w:tr w:rsidR="001D1049" w:rsidRPr="00B45E3C" w:rsidTr="0012273B">
        <w:trPr>
          <w:trHeight w:val="1281"/>
          <w:tblHeader/>
          <w:jc w:val="center"/>
        </w:trPr>
        <w:tc>
          <w:tcPr>
            <w:tcW w:w="1020" w:type="dxa"/>
            <w:tcMar>
              <w:left w:w="57" w:type="dxa"/>
              <w:right w:w="57" w:type="dxa"/>
            </w:tcMar>
          </w:tcPr>
          <w:p w:rsidR="001D1049" w:rsidRPr="00B45E3C" w:rsidRDefault="001D1049" w:rsidP="00CD2E04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8.0002</w:t>
            </w:r>
          </w:p>
          <w:p w:rsidR="001D1049" w:rsidRPr="00B45E3C" w:rsidRDefault="001D1049" w:rsidP="00CD2E04">
            <w:pPr>
              <w:pStyle w:val="a3"/>
              <w:ind w:left="-567" w:firstLine="425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520" w:type="dxa"/>
            <w:tcMar>
              <w:left w:w="57" w:type="dxa"/>
              <w:right w:w="57" w:type="dxa"/>
            </w:tcMar>
          </w:tcPr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00KPA81GH002-7005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Кабель контрольный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Control cable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СПЕЦЛАН F/UTP Cat6 PVC-УХЛ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SPETsLAN F/UTP Cat6 PVC-UKhL</w:t>
            </w:r>
          </w:p>
          <w:p w:rsidR="001D1049" w:rsidRPr="00B45E3C" w:rsidRDefault="001D1049" w:rsidP="009C4294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4x2x0.57</w:t>
            </w:r>
          </w:p>
        </w:tc>
        <w:tc>
          <w:tcPr>
            <w:tcW w:w="1536" w:type="dxa"/>
          </w:tcPr>
          <w:tbl>
            <w:tblPr>
              <w:tblW w:w="1537" w:type="dxa"/>
              <w:jc w:val="center"/>
              <w:tblBorders>
                <w:insideH w:val="single" w:sz="8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37"/>
            </w:tblGrid>
            <w:tr w:rsidR="001D1049" w:rsidRPr="00B45E3C" w:rsidTr="008310B4">
              <w:trPr>
                <w:tblHeader/>
                <w:jc w:val="center"/>
              </w:trPr>
              <w:tc>
                <w:tcPr>
                  <w:tcW w:w="1537" w:type="dxa"/>
                </w:tcPr>
                <w:p w:rsidR="001D1049" w:rsidRPr="00B45E3C" w:rsidRDefault="001D1049" w:rsidP="009E7426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5</w:t>
                  </w:r>
                </w:p>
              </w:tc>
            </w:tr>
            <w:tr w:rsidR="001D1049" w:rsidRPr="00B45E3C" w:rsidTr="008310B4">
              <w:trPr>
                <w:tblHeader/>
                <w:jc w:val="center"/>
              </w:trPr>
              <w:tc>
                <w:tcPr>
                  <w:tcW w:w="1537" w:type="dxa"/>
                </w:tcPr>
                <w:p w:rsidR="001D1049" w:rsidRPr="00B45E3C" w:rsidRDefault="001D1049" w:rsidP="009E7426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4</w:t>
                  </w:r>
                </w:p>
              </w:tc>
            </w:tr>
          </w:tbl>
          <w:p w:rsidR="001D1049" w:rsidRPr="00B45E3C" w:rsidRDefault="001D1049" w:rsidP="00787DE0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noWrap/>
            <w:tcMar>
              <w:left w:w="0" w:type="dxa"/>
              <w:right w:w="0" w:type="dxa"/>
            </w:tcMar>
            <w:vAlign w:val="bottom"/>
          </w:tcPr>
          <w:tbl>
            <w:tblPr>
              <w:tblW w:w="4253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417"/>
              <w:gridCol w:w="1418"/>
              <w:gridCol w:w="1418"/>
            </w:tblGrid>
            <w:tr w:rsidR="001D1049" w:rsidRPr="00571251" w:rsidTr="00724B01">
              <w:trPr>
                <w:trHeight w:val="1020"/>
              </w:trPr>
              <w:tc>
                <w:tcPr>
                  <w:tcW w:w="3941" w:type="dxa"/>
                  <w:gridSpan w:val="3"/>
                  <w:tcMar>
                    <w:left w:w="57" w:type="dxa"/>
                    <w:right w:w="57" w:type="dxa"/>
                  </w:tcMar>
                </w:tcPr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00UKS10R034</w:t>
                  </w:r>
                </w:p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00KPA81GH002</w:t>
                  </w:r>
                </w:p>
                <w:p w:rsidR="001D1049" w:rsidRPr="00B45E3C" w:rsidRDefault="001D1049" w:rsidP="009E7426">
                  <w:pPr>
                    <w:pStyle w:val="a3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Шкаф системы видеонаблюдения / Video surveillance system cabinet</w:t>
                  </w:r>
                </w:p>
              </w:tc>
            </w:tr>
            <w:tr w:rsidR="001D1049" w:rsidRPr="00B45E3C" w:rsidTr="00724B01">
              <w:trPr>
                <w:trHeight w:val="255"/>
              </w:trPr>
              <w:tc>
                <w:tcPr>
                  <w:tcW w:w="1313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1842.9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1752.3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1.2</w:t>
                  </w:r>
                </w:p>
              </w:tc>
            </w:tr>
          </w:tbl>
          <w:p w:rsidR="001D1049" w:rsidRPr="00B45E3C" w:rsidRDefault="001D1049" w:rsidP="009E7426">
            <w:pPr>
              <w:pStyle w:val="a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  <w:noWrap/>
            <w:tcMar>
              <w:left w:w="0" w:type="dxa"/>
              <w:right w:w="0" w:type="dxa"/>
            </w:tcMar>
            <w:vAlign w:val="bottom"/>
          </w:tcPr>
          <w:tbl>
            <w:tblPr>
              <w:tblW w:w="4253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417"/>
              <w:gridCol w:w="1418"/>
              <w:gridCol w:w="1418"/>
            </w:tblGrid>
            <w:tr w:rsidR="001D1049" w:rsidRPr="00571251" w:rsidTr="00724B01">
              <w:trPr>
                <w:trHeight w:val="1020"/>
              </w:trPr>
              <w:tc>
                <w:tcPr>
                  <w:tcW w:w="3941" w:type="dxa"/>
                  <w:gridSpan w:val="3"/>
                  <w:tcMar>
                    <w:left w:w="57" w:type="dxa"/>
                    <w:right w:w="57" w:type="dxa"/>
                  </w:tcMar>
                </w:tcPr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00UKS10R020</w:t>
                  </w:r>
                </w:p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00KPA81GU002</w:t>
                  </w:r>
                </w:p>
                <w:p w:rsidR="001D1049" w:rsidRPr="00B45E3C" w:rsidRDefault="001D1049" w:rsidP="002841D6">
                  <w:pPr>
                    <w:pStyle w:val="a3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Камера стационарная / Stationary camera</w:t>
                  </w:r>
                </w:p>
              </w:tc>
            </w:tr>
            <w:tr w:rsidR="001D1049" w:rsidRPr="00B45E3C" w:rsidTr="00724B01">
              <w:trPr>
                <w:trHeight w:val="255"/>
              </w:trPr>
              <w:tc>
                <w:tcPr>
                  <w:tcW w:w="1313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1839.6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1747.2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2.0</w:t>
                  </w:r>
                </w:p>
              </w:tc>
            </w:tr>
          </w:tbl>
          <w:p w:rsidR="001D1049" w:rsidRPr="00B45E3C" w:rsidRDefault="001D1049" w:rsidP="009E7426">
            <w:pPr>
              <w:pStyle w:val="a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8" w:type="dxa"/>
          </w:tcPr>
          <w:p w:rsidR="001D1049" w:rsidRPr="00B45E3C" w:rsidRDefault="001D1049" w:rsidP="00CD2E04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40</w:t>
            </w:r>
          </w:p>
        </w:tc>
        <w:tc>
          <w:tcPr>
            <w:tcW w:w="5748" w:type="dxa"/>
            <w:tcMar>
              <w:left w:w="57" w:type="dxa"/>
              <w:right w:w="57" w:type="dxa"/>
            </w:tcMar>
          </w:tcPr>
          <w:p w:rsidR="001D1049" w:rsidRDefault="001D1049" w:rsidP="00BD2E58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00.00UKS12.032/5; 00.00UKS14.012/5; 00.00UKS13.248/4;</w:t>
            </w:r>
          </w:p>
          <w:p w:rsidR="00571251" w:rsidRPr="00B45E3C" w:rsidRDefault="00571251" w:rsidP="00BD2E58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71251">
              <w:rPr>
                <w:rFonts w:ascii="Arial" w:hAnsi="Arial" w:cs="Arial"/>
                <w:sz w:val="20"/>
                <w:szCs w:val="20"/>
                <w:lang w:val="en-US"/>
              </w:rPr>
              <w:t>AKU.0110.20UBA.0.AE.MB0003</w:t>
            </w:r>
          </w:p>
        </w:tc>
      </w:tr>
      <w:tr w:rsidR="001D1049" w:rsidRPr="00571251" w:rsidTr="0012273B">
        <w:trPr>
          <w:trHeight w:val="1281"/>
          <w:tblHeader/>
          <w:jc w:val="center"/>
        </w:trPr>
        <w:tc>
          <w:tcPr>
            <w:tcW w:w="1020" w:type="dxa"/>
            <w:tcMar>
              <w:left w:w="57" w:type="dxa"/>
              <w:right w:w="57" w:type="dxa"/>
            </w:tcMar>
          </w:tcPr>
          <w:p w:rsidR="001D1049" w:rsidRPr="00B45E3C" w:rsidRDefault="001D1049" w:rsidP="00CD2E04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8.0003</w:t>
            </w:r>
          </w:p>
          <w:p w:rsidR="001D1049" w:rsidRPr="00B45E3C" w:rsidRDefault="001D1049" w:rsidP="00CD2E04">
            <w:pPr>
              <w:pStyle w:val="a3"/>
              <w:ind w:left="-567" w:firstLine="425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520" w:type="dxa"/>
            <w:tcMar>
              <w:left w:w="57" w:type="dxa"/>
              <w:right w:w="57" w:type="dxa"/>
            </w:tcMar>
          </w:tcPr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00KPA81GH002-7006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Кабель контрольный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Control cable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СПЕЦЛАН F/UTP Cat6 PVC-УХЛ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SPETsLAN F/UTP Cat6 PVC-UKhL</w:t>
            </w:r>
          </w:p>
          <w:p w:rsidR="001D1049" w:rsidRPr="00B45E3C" w:rsidRDefault="001D1049" w:rsidP="009C4294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4x2x0.57</w:t>
            </w:r>
          </w:p>
        </w:tc>
        <w:tc>
          <w:tcPr>
            <w:tcW w:w="1536" w:type="dxa"/>
          </w:tcPr>
          <w:tbl>
            <w:tblPr>
              <w:tblW w:w="1537" w:type="dxa"/>
              <w:jc w:val="center"/>
              <w:tblBorders>
                <w:insideH w:val="single" w:sz="8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37"/>
            </w:tblGrid>
            <w:tr w:rsidR="001D1049" w:rsidRPr="00B45E3C" w:rsidTr="008310B4">
              <w:trPr>
                <w:tblHeader/>
                <w:jc w:val="center"/>
              </w:trPr>
              <w:tc>
                <w:tcPr>
                  <w:tcW w:w="1537" w:type="dxa"/>
                </w:tcPr>
                <w:p w:rsidR="001D1049" w:rsidRPr="00B45E3C" w:rsidRDefault="001D1049" w:rsidP="009E7426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5</w:t>
                  </w:r>
                </w:p>
              </w:tc>
            </w:tr>
            <w:tr w:rsidR="001D1049" w:rsidRPr="00B45E3C" w:rsidTr="008310B4">
              <w:trPr>
                <w:tblHeader/>
                <w:jc w:val="center"/>
              </w:trPr>
              <w:tc>
                <w:tcPr>
                  <w:tcW w:w="1537" w:type="dxa"/>
                </w:tcPr>
                <w:p w:rsidR="001D1049" w:rsidRPr="00B45E3C" w:rsidRDefault="001D1049" w:rsidP="009E7426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4</w:t>
                  </w:r>
                </w:p>
              </w:tc>
            </w:tr>
          </w:tbl>
          <w:p w:rsidR="001D1049" w:rsidRPr="00B45E3C" w:rsidRDefault="001D1049" w:rsidP="00787DE0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noWrap/>
            <w:tcMar>
              <w:left w:w="0" w:type="dxa"/>
              <w:right w:w="0" w:type="dxa"/>
            </w:tcMar>
            <w:vAlign w:val="bottom"/>
          </w:tcPr>
          <w:tbl>
            <w:tblPr>
              <w:tblW w:w="4253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417"/>
              <w:gridCol w:w="1418"/>
              <w:gridCol w:w="1418"/>
            </w:tblGrid>
            <w:tr w:rsidR="001D1049" w:rsidRPr="00571251" w:rsidTr="00724B01">
              <w:trPr>
                <w:trHeight w:val="1020"/>
              </w:trPr>
              <w:tc>
                <w:tcPr>
                  <w:tcW w:w="3941" w:type="dxa"/>
                  <w:gridSpan w:val="3"/>
                  <w:tcMar>
                    <w:left w:w="57" w:type="dxa"/>
                    <w:right w:w="57" w:type="dxa"/>
                  </w:tcMar>
                </w:tcPr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00UKS10R034</w:t>
                  </w:r>
                </w:p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00KPA81GH002</w:t>
                  </w:r>
                </w:p>
                <w:p w:rsidR="001D1049" w:rsidRPr="00B45E3C" w:rsidRDefault="001D1049" w:rsidP="009E7426">
                  <w:pPr>
                    <w:pStyle w:val="a3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Шкаф системы видеонаблюдения / Video surveillance system cabinet</w:t>
                  </w:r>
                </w:p>
              </w:tc>
            </w:tr>
            <w:tr w:rsidR="001D1049" w:rsidRPr="00B45E3C" w:rsidTr="00724B01">
              <w:trPr>
                <w:trHeight w:val="255"/>
              </w:trPr>
              <w:tc>
                <w:tcPr>
                  <w:tcW w:w="1313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1842.9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1752.3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1.2</w:t>
                  </w:r>
                </w:p>
              </w:tc>
            </w:tr>
          </w:tbl>
          <w:p w:rsidR="001D1049" w:rsidRPr="00B45E3C" w:rsidRDefault="001D1049" w:rsidP="009E7426">
            <w:pPr>
              <w:pStyle w:val="a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  <w:noWrap/>
            <w:tcMar>
              <w:left w:w="0" w:type="dxa"/>
              <w:right w:w="0" w:type="dxa"/>
            </w:tcMar>
            <w:vAlign w:val="bottom"/>
          </w:tcPr>
          <w:tbl>
            <w:tblPr>
              <w:tblW w:w="4253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417"/>
              <w:gridCol w:w="1418"/>
              <w:gridCol w:w="1418"/>
            </w:tblGrid>
            <w:tr w:rsidR="001D1049" w:rsidRPr="00571251" w:rsidTr="00724B01">
              <w:trPr>
                <w:trHeight w:val="1020"/>
              </w:trPr>
              <w:tc>
                <w:tcPr>
                  <w:tcW w:w="3941" w:type="dxa"/>
                  <w:gridSpan w:val="3"/>
                  <w:tcMar>
                    <w:left w:w="57" w:type="dxa"/>
                    <w:right w:w="57" w:type="dxa"/>
                  </w:tcMar>
                </w:tcPr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00UKS10R020</w:t>
                  </w:r>
                </w:p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00KPA81GU101</w:t>
                  </w:r>
                </w:p>
                <w:p w:rsidR="001D1049" w:rsidRPr="00B45E3C" w:rsidRDefault="001D1049" w:rsidP="002841D6">
                  <w:pPr>
                    <w:pStyle w:val="a3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Камера поворотная / Pan-tilt camera</w:t>
                  </w:r>
                </w:p>
              </w:tc>
            </w:tr>
            <w:tr w:rsidR="001D1049" w:rsidRPr="00B45E3C" w:rsidTr="00724B01">
              <w:trPr>
                <w:trHeight w:val="255"/>
              </w:trPr>
              <w:tc>
                <w:tcPr>
                  <w:tcW w:w="1313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1840.7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1738.5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2.5</w:t>
                  </w:r>
                </w:p>
              </w:tc>
            </w:tr>
          </w:tbl>
          <w:p w:rsidR="001D1049" w:rsidRPr="00B45E3C" w:rsidRDefault="001D1049" w:rsidP="009E7426">
            <w:pPr>
              <w:pStyle w:val="a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8" w:type="dxa"/>
          </w:tcPr>
          <w:p w:rsidR="001D1049" w:rsidRPr="00B45E3C" w:rsidRDefault="001D1049" w:rsidP="00CD2E04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52</w:t>
            </w:r>
          </w:p>
        </w:tc>
        <w:tc>
          <w:tcPr>
            <w:tcW w:w="5748" w:type="dxa"/>
            <w:tcMar>
              <w:left w:w="57" w:type="dxa"/>
              <w:right w:w="57" w:type="dxa"/>
            </w:tcMar>
          </w:tcPr>
          <w:p w:rsidR="001D1049" w:rsidRPr="00B45E3C" w:rsidRDefault="001D1049" w:rsidP="00BD2E58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00.00UKS12.032/5; 00.00UKS14.012/5; 00.00UKS13.248/4; 00.00UKS13.249/2; 00.00UKS13.250/2;</w:t>
            </w:r>
          </w:p>
        </w:tc>
      </w:tr>
      <w:tr w:rsidR="001D1049" w:rsidRPr="00B45E3C" w:rsidTr="0012273B">
        <w:trPr>
          <w:trHeight w:val="1281"/>
          <w:tblHeader/>
          <w:jc w:val="center"/>
        </w:trPr>
        <w:tc>
          <w:tcPr>
            <w:tcW w:w="1020" w:type="dxa"/>
            <w:tcMar>
              <w:left w:w="57" w:type="dxa"/>
              <w:right w:w="57" w:type="dxa"/>
            </w:tcMar>
          </w:tcPr>
          <w:p w:rsidR="001D1049" w:rsidRPr="00B45E3C" w:rsidRDefault="001D1049" w:rsidP="00CD2E04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8.0004</w:t>
            </w:r>
          </w:p>
          <w:p w:rsidR="001D1049" w:rsidRPr="00B45E3C" w:rsidRDefault="001D1049" w:rsidP="00CD2E04">
            <w:pPr>
              <w:pStyle w:val="a3"/>
              <w:ind w:left="-567" w:firstLine="425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3520" w:type="dxa"/>
            <w:tcMar>
              <w:left w:w="57" w:type="dxa"/>
              <w:right w:w="57" w:type="dxa"/>
            </w:tcMar>
          </w:tcPr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00KPA81GH002-7007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Кабель контрольный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Control cable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СПЕЦЛАН F/UTP Cat6 PVC-УХЛ</w:t>
            </w:r>
          </w:p>
          <w:p w:rsidR="001D1049" w:rsidRPr="00C00FE0" w:rsidRDefault="001D1049" w:rsidP="00601282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SPETsLAN F/UTP Cat6 PVC-UKhL</w:t>
            </w:r>
          </w:p>
          <w:p w:rsidR="001D1049" w:rsidRPr="00B45E3C" w:rsidRDefault="001D1049" w:rsidP="009C4294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4x2x0.57</w:t>
            </w:r>
          </w:p>
        </w:tc>
        <w:tc>
          <w:tcPr>
            <w:tcW w:w="1536" w:type="dxa"/>
          </w:tcPr>
          <w:tbl>
            <w:tblPr>
              <w:tblW w:w="1537" w:type="dxa"/>
              <w:jc w:val="center"/>
              <w:tblBorders>
                <w:insideH w:val="single" w:sz="8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537"/>
            </w:tblGrid>
            <w:tr w:rsidR="001D1049" w:rsidRPr="00B45E3C" w:rsidTr="008310B4">
              <w:trPr>
                <w:tblHeader/>
                <w:jc w:val="center"/>
              </w:trPr>
              <w:tc>
                <w:tcPr>
                  <w:tcW w:w="1537" w:type="dxa"/>
                </w:tcPr>
                <w:p w:rsidR="001D1049" w:rsidRPr="00B45E3C" w:rsidRDefault="001D1049" w:rsidP="009E7426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5</w:t>
                  </w:r>
                </w:p>
              </w:tc>
            </w:tr>
            <w:tr w:rsidR="001D1049" w:rsidRPr="00B45E3C" w:rsidTr="008310B4">
              <w:trPr>
                <w:tblHeader/>
                <w:jc w:val="center"/>
              </w:trPr>
              <w:tc>
                <w:tcPr>
                  <w:tcW w:w="1537" w:type="dxa"/>
                </w:tcPr>
                <w:p w:rsidR="001D1049" w:rsidRPr="00B45E3C" w:rsidRDefault="001D1049" w:rsidP="009E7426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4</w:t>
                  </w:r>
                </w:p>
              </w:tc>
            </w:tr>
          </w:tbl>
          <w:p w:rsidR="001D1049" w:rsidRPr="00B45E3C" w:rsidRDefault="001D1049" w:rsidP="00787DE0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4252" w:type="dxa"/>
            <w:noWrap/>
            <w:tcMar>
              <w:left w:w="0" w:type="dxa"/>
              <w:right w:w="0" w:type="dxa"/>
            </w:tcMar>
            <w:vAlign w:val="bottom"/>
          </w:tcPr>
          <w:tbl>
            <w:tblPr>
              <w:tblW w:w="4253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417"/>
              <w:gridCol w:w="1418"/>
              <w:gridCol w:w="1418"/>
            </w:tblGrid>
            <w:tr w:rsidR="001D1049" w:rsidRPr="00571251" w:rsidTr="00724B01">
              <w:trPr>
                <w:trHeight w:val="1020"/>
              </w:trPr>
              <w:tc>
                <w:tcPr>
                  <w:tcW w:w="3941" w:type="dxa"/>
                  <w:gridSpan w:val="3"/>
                  <w:tcMar>
                    <w:left w:w="57" w:type="dxa"/>
                    <w:right w:w="57" w:type="dxa"/>
                  </w:tcMar>
                </w:tcPr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00UKS10R034</w:t>
                  </w:r>
                </w:p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00KPA81GH002</w:t>
                  </w:r>
                </w:p>
                <w:p w:rsidR="001D1049" w:rsidRPr="00B45E3C" w:rsidRDefault="001D1049" w:rsidP="009E7426">
                  <w:pPr>
                    <w:pStyle w:val="a3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Шкаф системы видеонаблюдения / Video surveillance system cabinet</w:t>
                  </w:r>
                </w:p>
              </w:tc>
            </w:tr>
            <w:tr w:rsidR="001D1049" w:rsidRPr="00B45E3C" w:rsidTr="00724B01">
              <w:trPr>
                <w:trHeight w:val="255"/>
              </w:trPr>
              <w:tc>
                <w:tcPr>
                  <w:tcW w:w="1313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1842.9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1752.3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1.2</w:t>
                  </w:r>
                </w:p>
              </w:tc>
            </w:tr>
          </w:tbl>
          <w:p w:rsidR="001D1049" w:rsidRPr="00B45E3C" w:rsidRDefault="001D1049" w:rsidP="009E7426">
            <w:pPr>
              <w:pStyle w:val="a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252" w:type="dxa"/>
            <w:noWrap/>
            <w:tcMar>
              <w:left w:w="0" w:type="dxa"/>
              <w:right w:w="0" w:type="dxa"/>
            </w:tcMar>
            <w:vAlign w:val="bottom"/>
          </w:tcPr>
          <w:tbl>
            <w:tblPr>
              <w:tblW w:w="4253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417"/>
              <w:gridCol w:w="1418"/>
              <w:gridCol w:w="1418"/>
            </w:tblGrid>
            <w:tr w:rsidR="001D1049" w:rsidRPr="00571251" w:rsidTr="00724B01">
              <w:trPr>
                <w:trHeight w:val="1020"/>
              </w:trPr>
              <w:tc>
                <w:tcPr>
                  <w:tcW w:w="3941" w:type="dxa"/>
                  <w:gridSpan w:val="3"/>
                  <w:tcMar>
                    <w:left w:w="57" w:type="dxa"/>
                    <w:right w:w="57" w:type="dxa"/>
                  </w:tcMar>
                </w:tcPr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00UKS10R020</w:t>
                  </w:r>
                </w:p>
                <w:p w:rsidR="001D1049" w:rsidRPr="00C00FE0" w:rsidRDefault="001D1049" w:rsidP="00601282">
                  <w:pPr>
                    <w:pStyle w:val="a3"/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00KPA81GU102</w:t>
                  </w:r>
                </w:p>
                <w:p w:rsidR="001D1049" w:rsidRPr="00B45E3C" w:rsidRDefault="001D1049" w:rsidP="002841D6">
                  <w:pPr>
                    <w:pStyle w:val="a3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Камера поворотная / Pan-tilt camera</w:t>
                  </w:r>
                </w:p>
              </w:tc>
            </w:tr>
            <w:tr w:rsidR="001D1049" w:rsidRPr="00B45E3C" w:rsidTr="00724B01">
              <w:trPr>
                <w:trHeight w:val="255"/>
              </w:trPr>
              <w:tc>
                <w:tcPr>
                  <w:tcW w:w="1313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1839.6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1750.4</w:t>
                  </w:r>
                </w:p>
              </w:tc>
              <w:tc>
                <w:tcPr>
                  <w:tcW w:w="1314" w:type="dxa"/>
                  <w:vAlign w:val="center"/>
                </w:tcPr>
                <w:p w:rsidR="001D1049" w:rsidRPr="00B45E3C" w:rsidRDefault="001D1049" w:rsidP="00232A91">
                  <w:pPr>
                    <w:pStyle w:val="a3"/>
                    <w:jc w:val="center"/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</w:pPr>
                  <w:r w:rsidRPr="00C00FE0">
                    <w:rPr>
                      <w:rFonts w:ascii="Arial" w:hAnsi="Arial" w:cs="Arial"/>
                      <w:noProof/>
                      <w:sz w:val="20"/>
                      <w:szCs w:val="20"/>
                      <w:lang w:val="en-US"/>
                    </w:rPr>
                    <w:t>3.8</w:t>
                  </w:r>
                </w:p>
              </w:tc>
            </w:tr>
          </w:tbl>
          <w:p w:rsidR="001D1049" w:rsidRPr="00B45E3C" w:rsidRDefault="001D1049" w:rsidP="009E7426">
            <w:pPr>
              <w:pStyle w:val="a3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8" w:type="dxa"/>
          </w:tcPr>
          <w:p w:rsidR="001D1049" w:rsidRPr="00B45E3C" w:rsidRDefault="001D1049" w:rsidP="00CD2E04">
            <w:pPr>
              <w:pStyle w:val="a3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33</w:t>
            </w:r>
          </w:p>
        </w:tc>
        <w:tc>
          <w:tcPr>
            <w:tcW w:w="5748" w:type="dxa"/>
            <w:tcMar>
              <w:left w:w="57" w:type="dxa"/>
              <w:right w:w="57" w:type="dxa"/>
            </w:tcMar>
          </w:tcPr>
          <w:p w:rsidR="001D1049" w:rsidRDefault="001D1049" w:rsidP="00BD2E58">
            <w:pPr>
              <w:pStyle w:val="a3"/>
              <w:rPr>
                <w:rFonts w:ascii="Arial" w:hAnsi="Arial" w:cs="Arial"/>
                <w:noProof/>
                <w:sz w:val="20"/>
                <w:szCs w:val="20"/>
                <w:lang w:val="en-US"/>
              </w:rPr>
            </w:pPr>
            <w:r w:rsidRPr="00C00FE0">
              <w:rPr>
                <w:rFonts w:ascii="Arial" w:hAnsi="Arial" w:cs="Arial"/>
                <w:noProof/>
                <w:sz w:val="20"/>
                <w:szCs w:val="20"/>
                <w:lang w:val="en-US"/>
              </w:rPr>
              <w:t>00.00UKS12.032/5; 00.00UKS14.012/5;</w:t>
            </w:r>
          </w:p>
          <w:p w:rsidR="00571251" w:rsidRPr="00B45E3C" w:rsidRDefault="00571251" w:rsidP="00BD2E58">
            <w:pPr>
              <w:pStyle w:val="a3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571251">
              <w:rPr>
                <w:rFonts w:ascii="Arial" w:hAnsi="Arial" w:cs="Arial"/>
                <w:sz w:val="20"/>
                <w:szCs w:val="20"/>
                <w:lang w:val="en-US"/>
              </w:rPr>
              <w:t>AKU.0110.20UBA.0.AE.MB0003</w:t>
            </w:r>
            <w:bookmarkStart w:id="0" w:name="_GoBack"/>
            <w:bookmarkEnd w:id="0"/>
          </w:p>
        </w:tc>
      </w:tr>
    </w:tbl>
    <w:p w:rsidR="001D1049" w:rsidRDefault="001D1049" w:rsidP="00724B01">
      <w:pPr>
        <w:pStyle w:val="a3"/>
        <w:widowControl w:val="0"/>
        <w:tabs>
          <w:tab w:val="clear" w:pos="4677"/>
          <w:tab w:val="clear" w:pos="9355"/>
          <w:tab w:val="left" w:pos="15908"/>
        </w:tabs>
        <w:rPr>
          <w:lang w:val="en-US"/>
        </w:rPr>
      </w:pPr>
    </w:p>
    <w:p w:rsidR="001D1049" w:rsidRDefault="001D1049" w:rsidP="00724B01">
      <w:pPr>
        <w:pStyle w:val="a3"/>
        <w:widowControl w:val="0"/>
        <w:tabs>
          <w:tab w:val="clear" w:pos="4677"/>
          <w:tab w:val="clear" w:pos="9355"/>
          <w:tab w:val="left" w:pos="15908"/>
        </w:tabs>
        <w:rPr>
          <w:lang w:val="en-US"/>
        </w:rPr>
      </w:pPr>
    </w:p>
    <w:sectPr w:rsidR="001D1049" w:rsidSect="001B4EAE">
      <w:headerReference w:type="default" r:id="rId7"/>
      <w:footerReference w:type="default" r:id="rId8"/>
      <w:headerReference w:type="first" r:id="rId9"/>
      <w:footerReference w:type="first" r:id="rId10"/>
      <w:pgSz w:w="23814" w:h="16840" w:orient="landscape" w:code="8"/>
      <w:pgMar w:top="567" w:right="567" w:bottom="1134" w:left="1701" w:header="567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44B2" w:rsidRDefault="00D444B2">
      <w:r>
        <w:separator/>
      </w:r>
    </w:p>
  </w:endnote>
  <w:endnote w:type="continuationSeparator" w:id="0">
    <w:p w:rsidR="00D444B2" w:rsidRDefault="00D44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tblLook w:val="0000" w:firstRow="0" w:lastRow="0" w:firstColumn="0" w:lastColumn="0" w:noHBand="0" w:noVBand="0"/>
    </w:tblPr>
    <w:tblGrid>
      <w:gridCol w:w="11521"/>
      <w:gridCol w:w="10241"/>
    </w:tblGrid>
    <w:tr w:rsidR="00E048CE" w:rsidRPr="00571251" w:rsidTr="008C3FAF">
      <w:trPr>
        <w:cantSplit/>
        <w:trHeight w:val="567"/>
        <w:jc w:val="right"/>
      </w:trPr>
      <w:tc>
        <w:tcPr>
          <w:tcW w:w="2647" w:type="pct"/>
          <w:vAlign w:val="center"/>
        </w:tcPr>
        <w:p w:rsidR="00E048CE" w:rsidRPr="00B6447B" w:rsidRDefault="001D1049" w:rsidP="001B4EAE">
          <w:pPr>
            <w:tabs>
              <w:tab w:val="center" w:pos="4153"/>
              <w:tab w:val="right" w:pos="8306"/>
            </w:tabs>
            <w:spacing w:before="200"/>
            <w:rPr>
              <w:rFonts w:ascii="Arial" w:eastAsia="Calibri" w:hAnsi="Arial" w:cs="Arial"/>
              <w:sz w:val="20"/>
              <w:szCs w:val="20"/>
              <w:lang w:val="en-US"/>
            </w:rPr>
          </w:pPr>
          <w:r>
            <w:rPr>
              <w:rFonts w:ascii="Arial" w:eastAsia="Calibri" w:hAnsi="Arial" w:cs="Arial"/>
              <w:sz w:val="20"/>
              <w:szCs w:val="20"/>
              <w:lang w:val="en-US"/>
            </w:rPr>
            <w:fldChar w:fldCharType="begin"/>
          </w:r>
          <w:r>
            <w:rPr>
              <w:rFonts w:ascii="Arial" w:eastAsia="Calibri" w:hAnsi="Arial" w:cs="Arial"/>
              <w:sz w:val="20"/>
              <w:szCs w:val="20"/>
              <w:lang w:val="en-US"/>
            </w:rPr>
            <w:instrText xml:space="preserve"> DOCPROPERTY  CABLE_LOG \* MERGEFORMAT </w:instrText>
          </w:r>
          <w:r>
            <w:rPr>
              <w:rFonts w:ascii="Arial" w:eastAsia="Calibri" w:hAnsi="Arial" w:cs="Arial"/>
              <w:sz w:val="20"/>
              <w:szCs w:val="20"/>
              <w:lang w:val="en-US"/>
            </w:rPr>
            <w:fldChar w:fldCharType="separate"/>
          </w:r>
          <w:r>
            <w:rPr>
              <w:rFonts w:ascii="Arial" w:eastAsia="Calibri" w:hAnsi="Arial" w:cs="Arial"/>
              <w:sz w:val="20"/>
              <w:szCs w:val="20"/>
              <w:lang w:val="en-US"/>
            </w:rPr>
            <w:t>AKU.0120.00UKS.0.EM.MB0002-EMB0022</w:t>
          </w:r>
          <w:r>
            <w:rPr>
              <w:rFonts w:ascii="Arial" w:eastAsia="Calibri" w:hAnsi="Arial" w:cs="Arial"/>
              <w:sz w:val="20"/>
              <w:szCs w:val="20"/>
              <w:lang w:val="en-US"/>
            </w:rPr>
            <w:fldChar w:fldCharType="end"/>
          </w:r>
        </w:p>
      </w:tc>
      <w:tc>
        <w:tcPr>
          <w:tcW w:w="2353" w:type="pct"/>
          <w:vAlign w:val="center"/>
        </w:tcPr>
        <w:p w:rsidR="00E048CE" w:rsidRPr="00800FE3" w:rsidRDefault="00E048CE" w:rsidP="00AA21A7">
          <w:pPr>
            <w:tabs>
              <w:tab w:val="center" w:pos="4153"/>
              <w:tab w:val="right" w:pos="8306"/>
            </w:tabs>
            <w:spacing w:before="120" w:after="120"/>
            <w:jc w:val="right"/>
            <w:rPr>
              <w:rFonts w:ascii="Arial" w:eastAsia="Calibri" w:hAnsi="Arial" w:cs="Arial"/>
              <w:sz w:val="20"/>
              <w:szCs w:val="20"/>
              <w:lang w:val="en-US"/>
            </w:rPr>
          </w:pPr>
        </w:p>
      </w:tc>
    </w:tr>
  </w:tbl>
  <w:p w:rsidR="00E048CE" w:rsidRPr="00DD79B8" w:rsidRDefault="00E048CE">
    <w:pPr>
      <w:pStyle w:val="a5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tblLook w:val="0000" w:firstRow="0" w:lastRow="0" w:firstColumn="0" w:lastColumn="0" w:noHBand="0" w:noVBand="0"/>
    </w:tblPr>
    <w:tblGrid>
      <w:gridCol w:w="11521"/>
      <w:gridCol w:w="10241"/>
    </w:tblGrid>
    <w:tr w:rsidR="00F50562" w:rsidRPr="00571251" w:rsidTr="008C3FAF">
      <w:trPr>
        <w:cantSplit/>
        <w:trHeight w:val="567"/>
        <w:jc w:val="right"/>
      </w:trPr>
      <w:tc>
        <w:tcPr>
          <w:tcW w:w="2647" w:type="pct"/>
          <w:vAlign w:val="center"/>
        </w:tcPr>
        <w:p w:rsidR="00F50562" w:rsidRPr="00EA23F8" w:rsidRDefault="001D1049" w:rsidP="00CC5634">
          <w:pPr>
            <w:tabs>
              <w:tab w:val="center" w:pos="4153"/>
              <w:tab w:val="right" w:pos="8306"/>
            </w:tabs>
            <w:spacing w:before="200"/>
            <w:rPr>
              <w:rFonts w:ascii="Arial" w:eastAsia="Calibri" w:hAnsi="Arial" w:cs="Arial"/>
              <w:sz w:val="20"/>
              <w:szCs w:val="20"/>
              <w:lang w:val="en-US"/>
            </w:rPr>
          </w:pPr>
          <w:r>
            <w:rPr>
              <w:rFonts w:ascii="Arial" w:eastAsia="Calibri" w:hAnsi="Arial" w:cs="Arial"/>
              <w:sz w:val="20"/>
              <w:szCs w:val="20"/>
              <w:lang w:val="en-US"/>
            </w:rPr>
            <w:fldChar w:fldCharType="begin"/>
          </w:r>
          <w:r>
            <w:rPr>
              <w:rFonts w:ascii="Arial" w:eastAsia="Calibri" w:hAnsi="Arial" w:cs="Arial"/>
              <w:sz w:val="20"/>
              <w:szCs w:val="20"/>
              <w:lang w:val="en-US"/>
            </w:rPr>
            <w:instrText xml:space="preserve"> DOCPROPERTY  CABLE_LOG \* MERGEFORMAT </w:instrText>
          </w:r>
          <w:r>
            <w:rPr>
              <w:rFonts w:ascii="Arial" w:eastAsia="Calibri" w:hAnsi="Arial" w:cs="Arial"/>
              <w:sz w:val="20"/>
              <w:szCs w:val="20"/>
              <w:lang w:val="en-US"/>
            </w:rPr>
            <w:fldChar w:fldCharType="separate"/>
          </w:r>
          <w:r>
            <w:rPr>
              <w:rFonts w:ascii="Arial" w:eastAsia="Calibri" w:hAnsi="Arial" w:cs="Arial"/>
              <w:sz w:val="20"/>
              <w:szCs w:val="20"/>
              <w:lang w:val="en-US"/>
            </w:rPr>
            <w:t>AKU.0120.00UKS.0.EM.MB0002-EMB0022</w:t>
          </w:r>
          <w:r>
            <w:rPr>
              <w:rFonts w:ascii="Arial" w:eastAsia="Calibri" w:hAnsi="Arial" w:cs="Arial"/>
              <w:sz w:val="20"/>
              <w:szCs w:val="20"/>
              <w:lang w:val="en-US"/>
            </w:rPr>
            <w:fldChar w:fldCharType="end"/>
          </w:r>
        </w:p>
      </w:tc>
      <w:tc>
        <w:tcPr>
          <w:tcW w:w="2353" w:type="pct"/>
          <w:vAlign w:val="center"/>
        </w:tcPr>
        <w:p w:rsidR="00F50562" w:rsidRPr="00800FE3" w:rsidRDefault="00F50562" w:rsidP="00AA21A7">
          <w:pPr>
            <w:tabs>
              <w:tab w:val="center" w:pos="4153"/>
              <w:tab w:val="right" w:pos="8306"/>
            </w:tabs>
            <w:spacing w:before="120" w:after="120"/>
            <w:jc w:val="right"/>
            <w:rPr>
              <w:rFonts w:ascii="Arial" w:eastAsia="Calibri" w:hAnsi="Arial" w:cs="Arial"/>
              <w:sz w:val="20"/>
              <w:szCs w:val="20"/>
              <w:lang w:val="en-US"/>
            </w:rPr>
          </w:pPr>
        </w:p>
      </w:tc>
    </w:tr>
  </w:tbl>
  <w:p w:rsidR="00F50562" w:rsidRPr="00DD79B8" w:rsidRDefault="00F50562">
    <w:pPr>
      <w:pStyle w:val="a5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44B2" w:rsidRDefault="00D444B2">
      <w:r>
        <w:separator/>
      </w:r>
    </w:p>
  </w:footnote>
  <w:footnote w:type="continuationSeparator" w:id="0">
    <w:p w:rsidR="00D444B2" w:rsidRDefault="00D444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tblLook w:val="0000" w:firstRow="0" w:lastRow="0" w:firstColumn="0" w:lastColumn="0" w:noHBand="0" w:noVBand="0"/>
    </w:tblPr>
    <w:tblGrid>
      <w:gridCol w:w="4218"/>
      <w:gridCol w:w="13044"/>
      <w:gridCol w:w="4500"/>
    </w:tblGrid>
    <w:tr w:rsidR="00C819B3" w:rsidRPr="00D84E2C" w:rsidTr="00C92D1D">
      <w:trPr>
        <w:trHeight w:val="567"/>
        <w:jc w:val="right"/>
      </w:trPr>
      <w:tc>
        <w:tcPr>
          <w:tcW w:w="969" w:type="pct"/>
          <w:vAlign w:val="center"/>
        </w:tcPr>
        <w:p w:rsidR="00C819B3" w:rsidRPr="00D42016" w:rsidRDefault="00C819B3" w:rsidP="00C819B3">
          <w:pPr>
            <w:tabs>
              <w:tab w:val="center" w:pos="4677"/>
            </w:tabs>
            <w:spacing w:before="60" w:after="60"/>
            <w:rPr>
              <w:rFonts w:ascii="Arial" w:eastAsia="Calibri" w:hAnsi="Arial" w:cs="Arial"/>
              <w:bCs/>
              <w:lang w:val="en-US"/>
            </w:rPr>
          </w:pPr>
          <w:r w:rsidRPr="00D84E2C">
            <w:rPr>
              <w:rFonts w:ascii="Arial" w:eastAsia="Calibri" w:hAnsi="Arial" w:cs="Arial"/>
              <w:bCs/>
            </w:rPr>
            <w:t xml:space="preserve">АО </w:t>
          </w:r>
          <w:r>
            <w:rPr>
              <w:rFonts w:ascii="Arial" w:eastAsia="Calibri" w:hAnsi="Arial" w:cs="Arial"/>
              <w:bCs/>
              <w:lang w:val="en-US"/>
            </w:rPr>
            <w:t>“</w:t>
          </w:r>
          <w:proofErr w:type="spellStart"/>
          <w:r w:rsidRPr="00D84E2C">
            <w:rPr>
              <w:rFonts w:ascii="Arial" w:eastAsia="Calibri" w:hAnsi="Arial" w:cs="Arial"/>
              <w:bCs/>
            </w:rPr>
            <w:t>Атомэнергопроект</w:t>
          </w:r>
          <w:proofErr w:type="spellEnd"/>
          <w:r>
            <w:rPr>
              <w:rFonts w:ascii="Arial" w:eastAsia="Calibri" w:hAnsi="Arial" w:cs="Arial"/>
              <w:bCs/>
              <w:lang w:val="en-US"/>
            </w:rPr>
            <w:t xml:space="preserve">” </w:t>
          </w:r>
          <w:r>
            <w:rPr>
              <w:rFonts w:ascii="Arial" w:eastAsia="Calibri" w:hAnsi="Arial" w:cs="Arial"/>
              <w:bCs/>
            </w:rPr>
            <w:t>МПИ АЭП</w:t>
          </w:r>
          <w:r>
            <w:rPr>
              <w:rFonts w:ascii="Arial" w:eastAsia="Calibri" w:hAnsi="Arial" w:cs="Arial"/>
              <w:bCs/>
            </w:rPr>
            <w:br/>
          </w:r>
          <w:proofErr w:type="spellStart"/>
          <w:r>
            <w:rPr>
              <w:rFonts w:ascii="Arial" w:eastAsia="Calibri" w:hAnsi="Arial" w:cs="Arial"/>
              <w:bCs/>
              <w:lang w:val="en-US"/>
            </w:rPr>
            <w:t>Atomenergoproekt</w:t>
          </w:r>
          <w:proofErr w:type="spellEnd"/>
          <w:r>
            <w:rPr>
              <w:rFonts w:ascii="Arial" w:eastAsia="Calibri" w:hAnsi="Arial" w:cs="Arial"/>
              <w:bCs/>
              <w:lang w:val="en-US"/>
            </w:rPr>
            <w:t xml:space="preserve"> JSC</w:t>
          </w:r>
          <w:r>
            <w:rPr>
              <w:rFonts w:ascii="Arial" w:eastAsia="Calibri" w:hAnsi="Arial" w:cs="Arial"/>
              <w:bCs/>
            </w:rPr>
            <w:t xml:space="preserve"> </w:t>
          </w:r>
          <w:r>
            <w:rPr>
              <w:rFonts w:ascii="Arial" w:eastAsia="Calibri" w:hAnsi="Arial" w:cs="Arial"/>
              <w:bCs/>
              <w:lang w:val="en-US"/>
            </w:rPr>
            <w:t>MDI AEP</w:t>
          </w:r>
        </w:p>
      </w:tc>
      <w:tc>
        <w:tcPr>
          <w:tcW w:w="2997" w:type="pct"/>
          <w:vAlign w:val="center"/>
        </w:tcPr>
        <w:p w:rsidR="00C819B3" w:rsidRPr="00E505FE" w:rsidRDefault="00C819B3" w:rsidP="00C819B3">
          <w:pPr>
            <w:tabs>
              <w:tab w:val="right" w:pos="9355"/>
            </w:tabs>
            <w:spacing w:before="60" w:after="60"/>
            <w:jc w:val="center"/>
            <w:rPr>
              <w:rFonts w:ascii="Arial" w:eastAsia="Calibri" w:hAnsi="Arial" w:cs="Arial"/>
              <w:bCs/>
              <w:lang w:val="en-US"/>
            </w:rPr>
          </w:pPr>
          <w:r w:rsidRPr="002A3127">
            <w:rPr>
              <w:rFonts w:ascii="Arial" w:eastAsia="Calibri" w:hAnsi="Arial" w:cs="Arial"/>
              <w:bCs/>
            </w:rPr>
            <w:t>АЭС</w:t>
          </w:r>
          <w:r w:rsidRPr="002A3127">
            <w:rPr>
              <w:rFonts w:ascii="Arial" w:eastAsia="Calibri" w:hAnsi="Arial" w:cs="Arial"/>
              <w:bCs/>
              <w:lang w:val="en-US"/>
            </w:rPr>
            <w:t xml:space="preserve"> </w:t>
          </w:r>
          <w:r>
            <w:rPr>
              <w:rFonts w:ascii="Arial" w:eastAsia="Calibri" w:hAnsi="Arial" w:cs="Arial"/>
              <w:bCs/>
              <w:lang w:val="en-US"/>
            </w:rPr>
            <w:t>“</w:t>
          </w:r>
          <w:proofErr w:type="spellStart"/>
          <w:r>
            <w:rPr>
              <w:rFonts w:ascii="Arial" w:eastAsia="Calibri" w:hAnsi="Arial" w:cs="Arial"/>
              <w:bCs/>
            </w:rPr>
            <w:t>Аккую</w:t>
          </w:r>
          <w:proofErr w:type="spellEnd"/>
          <w:r>
            <w:rPr>
              <w:rFonts w:ascii="Arial" w:eastAsia="Calibri" w:hAnsi="Arial" w:cs="Arial"/>
              <w:bCs/>
              <w:lang w:val="en-US"/>
            </w:rPr>
            <w:t>”</w:t>
          </w:r>
          <w:r w:rsidRPr="002A3127">
            <w:rPr>
              <w:rFonts w:ascii="Arial" w:eastAsia="Calibri" w:hAnsi="Arial" w:cs="Arial"/>
              <w:bCs/>
              <w:lang w:val="en-US"/>
            </w:rPr>
            <w:t xml:space="preserve"> </w:t>
          </w:r>
          <w:r w:rsidRPr="002A3127">
            <w:rPr>
              <w:rFonts w:ascii="Arial" w:eastAsia="Calibri" w:hAnsi="Arial" w:cs="Arial"/>
              <w:bCs/>
            </w:rPr>
            <w:t>энергоблоки</w:t>
          </w:r>
          <w:r w:rsidRPr="002A3127">
            <w:rPr>
              <w:rFonts w:ascii="Arial" w:eastAsia="Calibri" w:hAnsi="Arial" w:cs="Arial"/>
              <w:bCs/>
              <w:lang w:val="en-US"/>
            </w:rPr>
            <w:t xml:space="preserve"> 1, 2</w:t>
          </w:r>
          <w:r w:rsidRPr="00E505FE">
            <w:rPr>
              <w:rFonts w:ascii="Arial" w:eastAsia="Calibri" w:hAnsi="Arial" w:cs="Arial"/>
              <w:bCs/>
              <w:lang w:val="en-US"/>
            </w:rPr>
            <w:t>, 3, 4</w:t>
          </w:r>
          <w:r>
            <w:rPr>
              <w:rFonts w:ascii="Arial" w:eastAsia="Calibri" w:hAnsi="Arial" w:cs="Arial"/>
              <w:bCs/>
              <w:lang w:val="en-US"/>
            </w:rPr>
            <w:br/>
          </w:r>
          <w:proofErr w:type="spellStart"/>
          <w:r>
            <w:rPr>
              <w:rFonts w:ascii="Arial" w:eastAsia="Calibri" w:hAnsi="Arial" w:cs="Arial"/>
              <w:bCs/>
              <w:lang w:val="en-US"/>
            </w:rPr>
            <w:t>Akkuyu</w:t>
          </w:r>
          <w:proofErr w:type="spellEnd"/>
          <w:r>
            <w:rPr>
              <w:rFonts w:ascii="Arial" w:eastAsia="Calibri" w:hAnsi="Arial" w:cs="Arial"/>
              <w:bCs/>
              <w:lang w:val="en-US"/>
            </w:rPr>
            <w:t xml:space="preserve"> </w:t>
          </w:r>
          <w:r w:rsidRPr="002A3127">
            <w:rPr>
              <w:rFonts w:ascii="Arial" w:eastAsia="Calibri" w:hAnsi="Arial" w:cs="Arial"/>
              <w:bCs/>
              <w:lang w:val="en-US"/>
            </w:rPr>
            <w:t>NPP Power Units 1, 2</w:t>
          </w:r>
          <w:r w:rsidRPr="00E505FE">
            <w:rPr>
              <w:rFonts w:ascii="Arial" w:eastAsia="Calibri" w:hAnsi="Arial" w:cs="Arial"/>
              <w:bCs/>
              <w:lang w:val="en-US"/>
            </w:rPr>
            <w:t>, 3, 4</w:t>
          </w:r>
        </w:p>
      </w:tc>
      <w:tc>
        <w:tcPr>
          <w:tcW w:w="1034" w:type="pct"/>
          <w:vAlign w:val="center"/>
        </w:tcPr>
        <w:p w:rsidR="00C819B3" w:rsidRPr="00D84E2C" w:rsidRDefault="00C819B3" w:rsidP="0012273B">
          <w:pPr>
            <w:spacing w:before="60" w:after="60"/>
            <w:ind w:right="-6"/>
            <w:jc w:val="right"/>
            <w:rPr>
              <w:rFonts w:ascii="Arial" w:eastAsia="Calibri" w:hAnsi="Arial" w:cs="Arial"/>
            </w:rPr>
          </w:pPr>
          <w:r w:rsidRPr="00D84E2C">
            <w:rPr>
              <w:rFonts w:ascii="Arial" w:eastAsia="Calibri" w:hAnsi="Arial" w:cs="Arial"/>
            </w:rPr>
            <w:t>С0</w:t>
          </w:r>
          <w:r w:rsidR="0012273B">
            <w:rPr>
              <w:rFonts w:ascii="Arial" w:eastAsia="Calibri" w:hAnsi="Arial" w:cs="Arial"/>
            </w:rPr>
            <w:t>2</w:t>
          </w:r>
        </w:p>
      </w:tc>
    </w:tr>
  </w:tbl>
  <w:p w:rsidR="00F50562" w:rsidRPr="005C1656" w:rsidRDefault="00F50562">
    <w:pPr>
      <w:pStyle w:val="a3"/>
      <w:rPr>
        <w:rFonts w:ascii="Arial" w:hAnsi="Arial" w:cs="Arial"/>
        <w:sz w:val="20"/>
        <w:szCs w:val="20"/>
        <w:lang w:val="en-US"/>
      </w:rPr>
    </w:pPr>
  </w:p>
  <w:tbl>
    <w:tblPr>
      <w:tblW w:w="21546" w:type="dxa"/>
      <w:jc w:val="center"/>
      <w:tblBorders>
        <w:top w:val="single" w:sz="8" w:space="0" w:color="auto"/>
        <w:left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1022"/>
      <w:gridCol w:w="3528"/>
      <w:gridCol w:w="1539"/>
      <w:gridCol w:w="4241"/>
      <w:gridCol w:w="4242"/>
      <w:gridCol w:w="1218"/>
      <w:gridCol w:w="5756"/>
    </w:tblGrid>
    <w:tr w:rsidR="00A83FD9" w:rsidRPr="00984239" w:rsidTr="00724B01">
      <w:trPr>
        <w:cantSplit/>
        <w:tblHeader/>
        <w:jc w:val="center"/>
      </w:trPr>
      <w:tc>
        <w:tcPr>
          <w:tcW w:w="1022" w:type="dxa"/>
        </w:tcPr>
        <w:p w:rsidR="00F50562" w:rsidRPr="00984239" w:rsidRDefault="00F50562" w:rsidP="0080767B">
          <w:pPr>
            <w:pStyle w:val="a3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984239">
            <w:rPr>
              <w:rFonts w:ascii="Arial" w:hAnsi="Arial" w:cs="Arial"/>
              <w:bCs/>
              <w:sz w:val="20"/>
              <w:szCs w:val="20"/>
            </w:rPr>
            <w:t>1</w:t>
          </w:r>
        </w:p>
      </w:tc>
      <w:tc>
        <w:tcPr>
          <w:tcW w:w="3528" w:type="dxa"/>
        </w:tcPr>
        <w:p w:rsidR="00F50562" w:rsidRPr="00984239" w:rsidRDefault="00F50562" w:rsidP="0080767B">
          <w:pPr>
            <w:pStyle w:val="a3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984239">
            <w:rPr>
              <w:rFonts w:ascii="Arial" w:hAnsi="Arial" w:cs="Arial"/>
              <w:bCs/>
              <w:sz w:val="20"/>
              <w:szCs w:val="20"/>
            </w:rPr>
            <w:t>2</w:t>
          </w:r>
        </w:p>
      </w:tc>
      <w:tc>
        <w:tcPr>
          <w:tcW w:w="1539" w:type="dxa"/>
        </w:tcPr>
        <w:p w:rsidR="00F50562" w:rsidRPr="00984239" w:rsidRDefault="00F50562" w:rsidP="0080767B">
          <w:pPr>
            <w:pStyle w:val="a3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984239">
            <w:rPr>
              <w:rFonts w:ascii="Arial" w:hAnsi="Arial" w:cs="Arial"/>
              <w:bCs/>
              <w:sz w:val="20"/>
              <w:szCs w:val="20"/>
            </w:rPr>
            <w:t>3</w:t>
          </w:r>
        </w:p>
      </w:tc>
      <w:tc>
        <w:tcPr>
          <w:tcW w:w="4241" w:type="dxa"/>
        </w:tcPr>
        <w:p w:rsidR="00F50562" w:rsidRPr="00984239" w:rsidRDefault="00F50562" w:rsidP="0080767B">
          <w:pPr>
            <w:pStyle w:val="a3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984239">
            <w:rPr>
              <w:rFonts w:ascii="Arial" w:hAnsi="Arial" w:cs="Arial"/>
              <w:bCs/>
              <w:sz w:val="20"/>
              <w:szCs w:val="20"/>
            </w:rPr>
            <w:t>4</w:t>
          </w:r>
        </w:p>
      </w:tc>
      <w:tc>
        <w:tcPr>
          <w:tcW w:w="4242" w:type="dxa"/>
        </w:tcPr>
        <w:p w:rsidR="00F50562" w:rsidRPr="00984239" w:rsidRDefault="00F50562" w:rsidP="0080767B">
          <w:pPr>
            <w:pStyle w:val="a3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984239">
            <w:rPr>
              <w:rFonts w:ascii="Arial" w:hAnsi="Arial" w:cs="Arial"/>
              <w:bCs/>
              <w:sz w:val="20"/>
              <w:szCs w:val="20"/>
            </w:rPr>
            <w:t>5</w:t>
          </w:r>
        </w:p>
      </w:tc>
      <w:tc>
        <w:tcPr>
          <w:tcW w:w="1218" w:type="dxa"/>
        </w:tcPr>
        <w:p w:rsidR="00F50562" w:rsidRPr="00984239" w:rsidRDefault="00F50562" w:rsidP="0080767B">
          <w:pPr>
            <w:pStyle w:val="a3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984239">
            <w:rPr>
              <w:rFonts w:ascii="Arial" w:hAnsi="Arial" w:cs="Arial"/>
              <w:bCs/>
              <w:sz w:val="20"/>
              <w:szCs w:val="20"/>
            </w:rPr>
            <w:t>6</w:t>
          </w:r>
        </w:p>
      </w:tc>
      <w:tc>
        <w:tcPr>
          <w:tcW w:w="5756" w:type="dxa"/>
        </w:tcPr>
        <w:p w:rsidR="00F50562" w:rsidRPr="00984239" w:rsidRDefault="00F50562" w:rsidP="0080767B">
          <w:pPr>
            <w:pStyle w:val="a3"/>
            <w:jc w:val="center"/>
            <w:rPr>
              <w:rFonts w:ascii="Arial" w:hAnsi="Arial" w:cs="Arial"/>
              <w:bCs/>
              <w:sz w:val="20"/>
              <w:szCs w:val="20"/>
            </w:rPr>
          </w:pPr>
          <w:r w:rsidRPr="00984239">
            <w:rPr>
              <w:rFonts w:ascii="Arial" w:hAnsi="Arial" w:cs="Arial"/>
              <w:bCs/>
              <w:sz w:val="20"/>
              <w:szCs w:val="20"/>
            </w:rPr>
            <w:t>7</w:t>
          </w:r>
        </w:p>
      </w:tc>
    </w:tr>
  </w:tbl>
  <w:p w:rsidR="00F50562" w:rsidRPr="0013535D" w:rsidRDefault="00F50562">
    <w:pPr>
      <w:pStyle w:val="a3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tblLook w:val="0000" w:firstRow="0" w:lastRow="0" w:firstColumn="0" w:lastColumn="0" w:noHBand="0" w:noVBand="0"/>
    </w:tblPr>
    <w:tblGrid>
      <w:gridCol w:w="4218"/>
      <w:gridCol w:w="13044"/>
      <w:gridCol w:w="4500"/>
    </w:tblGrid>
    <w:tr w:rsidR="00F50562" w:rsidRPr="00D84E2C" w:rsidTr="00BF1338">
      <w:trPr>
        <w:trHeight w:val="567"/>
        <w:jc w:val="right"/>
      </w:trPr>
      <w:tc>
        <w:tcPr>
          <w:tcW w:w="969" w:type="pct"/>
          <w:vAlign w:val="center"/>
        </w:tcPr>
        <w:p w:rsidR="002A3127" w:rsidRPr="00D42016" w:rsidRDefault="00F50562" w:rsidP="00C819B3">
          <w:pPr>
            <w:tabs>
              <w:tab w:val="center" w:pos="4677"/>
            </w:tabs>
            <w:spacing w:before="60" w:after="60"/>
            <w:rPr>
              <w:rFonts w:ascii="Arial" w:eastAsia="Calibri" w:hAnsi="Arial" w:cs="Arial"/>
              <w:bCs/>
              <w:lang w:val="en-US"/>
            </w:rPr>
          </w:pPr>
          <w:r w:rsidRPr="00D84E2C">
            <w:rPr>
              <w:rFonts w:ascii="Arial" w:eastAsia="Calibri" w:hAnsi="Arial" w:cs="Arial"/>
              <w:bCs/>
            </w:rPr>
            <w:t xml:space="preserve">АО </w:t>
          </w:r>
          <w:r w:rsidR="00C819B3">
            <w:rPr>
              <w:rFonts w:ascii="Arial" w:eastAsia="Calibri" w:hAnsi="Arial" w:cs="Arial"/>
              <w:bCs/>
              <w:lang w:val="en-US"/>
            </w:rPr>
            <w:t>“</w:t>
          </w:r>
          <w:proofErr w:type="spellStart"/>
          <w:r w:rsidRPr="00D84E2C">
            <w:rPr>
              <w:rFonts w:ascii="Arial" w:eastAsia="Calibri" w:hAnsi="Arial" w:cs="Arial"/>
              <w:bCs/>
            </w:rPr>
            <w:t>Атомэнергопроект</w:t>
          </w:r>
          <w:proofErr w:type="spellEnd"/>
          <w:r w:rsidR="00C819B3">
            <w:rPr>
              <w:rFonts w:ascii="Arial" w:eastAsia="Calibri" w:hAnsi="Arial" w:cs="Arial"/>
              <w:bCs/>
              <w:lang w:val="en-US"/>
            </w:rPr>
            <w:t>”</w:t>
          </w:r>
          <w:r w:rsidR="00D42016">
            <w:rPr>
              <w:rFonts w:ascii="Arial" w:eastAsia="Calibri" w:hAnsi="Arial" w:cs="Arial"/>
              <w:bCs/>
              <w:lang w:val="en-US"/>
            </w:rPr>
            <w:t xml:space="preserve"> </w:t>
          </w:r>
          <w:r w:rsidR="00D42016">
            <w:rPr>
              <w:rFonts w:ascii="Arial" w:eastAsia="Calibri" w:hAnsi="Arial" w:cs="Arial"/>
              <w:bCs/>
            </w:rPr>
            <w:t>МПИ АЭП</w:t>
          </w:r>
          <w:r w:rsidR="000E09F5">
            <w:rPr>
              <w:rFonts w:ascii="Arial" w:eastAsia="Calibri" w:hAnsi="Arial" w:cs="Arial"/>
              <w:bCs/>
            </w:rPr>
            <w:br/>
          </w:r>
          <w:proofErr w:type="spellStart"/>
          <w:r w:rsidR="002A3127">
            <w:rPr>
              <w:rFonts w:ascii="Arial" w:eastAsia="Calibri" w:hAnsi="Arial" w:cs="Arial"/>
              <w:bCs/>
              <w:lang w:val="en-US"/>
            </w:rPr>
            <w:t>Atomenergoproekt</w:t>
          </w:r>
          <w:proofErr w:type="spellEnd"/>
          <w:r w:rsidR="00C819B3">
            <w:rPr>
              <w:rFonts w:ascii="Arial" w:eastAsia="Calibri" w:hAnsi="Arial" w:cs="Arial"/>
              <w:bCs/>
              <w:lang w:val="en-US"/>
            </w:rPr>
            <w:t xml:space="preserve"> JSC</w:t>
          </w:r>
          <w:r w:rsidR="00D42016">
            <w:rPr>
              <w:rFonts w:ascii="Arial" w:eastAsia="Calibri" w:hAnsi="Arial" w:cs="Arial"/>
              <w:bCs/>
            </w:rPr>
            <w:t xml:space="preserve"> </w:t>
          </w:r>
          <w:r w:rsidR="00D42016">
            <w:rPr>
              <w:rFonts w:ascii="Arial" w:eastAsia="Calibri" w:hAnsi="Arial" w:cs="Arial"/>
              <w:bCs/>
              <w:lang w:val="en-US"/>
            </w:rPr>
            <w:t>MDI AEP</w:t>
          </w:r>
        </w:p>
      </w:tc>
      <w:tc>
        <w:tcPr>
          <w:tcW w:w="2997" w:type="pct"/>
          <w:vAlign w:val="center"/>
        </w:tcPr>
        <w:p w:rsidR="00F50562" w:rsidRPr="00E505FE" w:rsidRDefault="002A3127" w:rsidP="00C819B3">
          <w:pPr>
            <w:tabs>
              <w:tab w:val="right" w:pos="9355"/>
            </w:tabs>
            <w:spacing w:before="60" w:after="60"/>
            <w:jc w:val="center"/>
            <w:rPr>
              <w:rFonts w:ascii="Arial" w:eastAsia="Calibri" w:hAnsi="Arial" w:cs="Arial"/>
              <w:bCs/>
              <w:lang w:val="en-US"/>
            </w:rPr>
          </w:pPr>
          <w:r w:rsidRPr="002A3127">
            <w:rPr>
              <w:rFonts w:ascii="Arial" w:eastAsia="Calibri" w:hAnsi="Arial" w:cs="Arial"/>
              <w:bCs/>
            </w:rPr>
            <w:t>АЭС</w:t>
          </w:r>
          <w:r w:rsidRPr="002A3127">
            <w:rPr>
              <w:rFonts w:ascii="Arial" w:eastAsia="Calibri" w:hAnsi="Arial" w:cs="Arial"/>
              <w:bCs/>
              <w:lang w:val="en-US"/>
            </w:rPr>
            <w:t xml:space="preserve"> </w:t>
          </w:r>
          <w:r w:rsidR="00C819B3">
            <w:rPr>
              <w:rFonts w:ascii="Arial" w:eastAsia="Calibri" w:hAnsi="Arial" w:cs="Arial"/>
              <w:bCs/>
              <w:lang w:val="en-US"/>
            </w:rPr>
            <w:t>“</w:t>
          </w:r>
          <w:proofErr w:type="spellStart"/>
          <w:r w:rsidR="00E505FE">
            <w:rPr>
              <w:rFonts w:ascii="Arial" w:eastAsia="Calibri" w:hAnsi="Arial" w:cs="Arial"/>
              <w:bCs/>
            </w:rPr>
            <w:t>Аккую</w:t>
          </w:r>
          <w:proofErr w:type="spellEnd"/>
          <w:r w:rsidR="00C819B3">
            <w:rPr>
              <w:rFonts w:ascii="Arial" w:eastAsia="Calibri" w:hAnsi="Arial" w:cs="Arial"/>
              <w:bCs/>
              <w:lang w:val="en-US"/>
            </w:rPr>
            <w:t>”</w:t>
          </w:r>
          <w:r w:rsidRPr="002A3127">
            <w:rPr>
              <w:rFonts w:ascii="Arial" w:eastAsia="Calibri" w:hAnsi="Arial" w:cs="Arial"/>
              <w:bCs/>
              <w:lang w:val="en-US"/>
            </w:rPr>
            <w:t xml:space="preserve"> </w:t>
          </w:r>
          <w:r w:rsidRPr="002A3127">
            <w:rPr>
              <w:rFonts w:ascii="Arial" w:eastAsia="Calibri" w:hAnsi="Arial" w:cs="Arial"/>
              <w:bCs/>
            </w:rPr>
            <w:t>энергоблоки</w:t>
          </w:r>
          <w:r w:rsidRPr="002A3127">
            <w:rPr>
              <w:rFonts w:ascii="Arial" w:eastAsia="Calibri" w:hAnsi="Arial" w:cs="Arial"/>
              <w:bCs/>
              <w:lang w:val="en-US"/>
            </w:rPr>
            <w:t xml:space="preserve"> 1, 2</w:t>
          </w:r>
          <w:r w:rsidR="00E505FE" w:rsidRPr="00E505FE">
            <w:rPr>
              <w:rFonts w:ascii="Arial" w:eastAsia="Calibri" w:hAnsi="Arial" w:cs="Arial"/>
              <w:bCs/>
              <w:lang w:val="en-US"/>
            </w:rPr>
            <w:t>, 3, 4</w:t>
          </w:r>
          <w:r w:rsidR="000E09F5">
            <w:rPr>
              <w:rFonts w:ascii="Arial" w:eastAsia="Calibri" w:hAnsi="Arial" w:cs="Arial"/>
              <w:bCs/>
              <w:lang w:val="en-US"/>
            </w:rPr>
            <w:br/>
          </w:r>
          <w:proofErr w:type="spellStart"/>
          <w:r w:rsidR="00E505FE">
            <w:rPr>
              <w:rFonts w:ascii="Arial" w:eastAsia="Calibri" w:hAnsi="Arial" w:cs="Arial"/>
              <w:bCs/>
              <w:lang w:val="en-US"/>
            </w:rPr>
            <w:t>Akkuyu</w:t>
          </w:r>
          <w:proofErr w:type="spellEnd"/>
          <w:r w:rsidR="00E505FE">
            <w:rPr>
              <w:rFonts w:ascii="Arial" w:eastAsia="Calibri" w:hAnsi="Arial" w:cs="Arial"/>
              <w:bCs/>
              <w:lang w:val="en-US"/>
            </w:rPr>
            <w:t xml:space="preserve"> </w:t>
          </w:r>
          <w:r w:rsidRPr="002A3127">
            <w:rPr>
              <w:rFonts w:ascii="Arial" w:eastAsia="Calibri" w:hAnsi="Arial" w:cs="Arial"/>
              <w:bCs/>
              <w:lang w:val="en-US"/>
            </w:rPr>
            <w:t>NPP Power Units 1, 2</w:t>
          </w:r>
          <w:r w:rsidR="00E505FE" w:rsidRPr="00E505FE">
            <w:rPr>
              <w:rFonts w:ascii="Arial" w:eastAsia="Calibri" w:hAnsi="Arial" w:cs="Arial"/>
              <w:bCs/>
              <w:lang w:val="en-US"/>
            </w:rPr>
            <w:t>, 3, 4</w:t>
          </w:r>
        </w:p>
      </w:tc>
      <w:tc>
        <w:tcPr>
          <w:tcW w:w="1034" w:type="pct"/>
          <w:vAlign w:val="center"/>
        </w:tcPr>
        <w:p w:rsidR="00F50562" w:rsidRPr="00D84E2C" w:rsidRDefault="00F50562" w:rsidP="00B3472A">
          <w:pPr>
            <w:spacing w:before="60" w:after="60"/>
            <w:ind w:right="-6"/>
            <w:jc w:val="right"/>
            <w:rPr>
              <w:rFonts w:ascii="Arial" w:eastAsia="Calibri" w:hAnsi="Arial" w:cs="Arial"/>
            </w:rPr>
          </w:pPr>
          <w:r w:rsidRPr="00D84E2C">
            <w:rPr>
              <w:rFonts w:ascii="Arial" w:eastAsia="Calibri" w:hAnsi="Arial" w:cs="Arial"/>
            </w:rPr>
            <w:t>С0</w:t>
          </w:r>
          <w:r w:rsidR="00B3472A">
            <w:rPr>
              <w:rFonts w:ascii="Arial" w:eastAsia="Calibri" w:hAnsi="Arial" w:cs="Arial"/>
            </w:rPr>
            <w:t>2</w:t>
          </w:r>
        </w:p>
      </w:tc>
    </w:tr>
  </w:tbl>
  <w:p w:rsidR="001426B2" w:rsidRPr="00BF1338" w:rsidRDefault="001426B2" w:rsidP="001426B2">
    <w:pPr>
      <w:pStyle w:val="a3"/>
      <w:spacing w:before="240" w:after="240"/>
      <w:rPr>
        <w:rFonts w:ascii="Arial" w:hAnsi="Arial" w:cs="Arial"/>
        <w:lang w:val="en-US"/>
      </w:rPr>
    </w:pPr>
    <w:r w:rsidRPr="002342BD">
      <w:rPr>
        <w:rFonts w:ascii="Arial" w:hAnsi="Arial" w:cs="Arial"/>
      </w:rPr>
      <w:t xml:space="preserve">Здание переработки и хранения радиоактивных отходов (00UKS). Кабельный журнал системы видеонаблюдения дезактивации металлических ТРО (00KPA81) / </w:t>
    </w:r>
    <w:proofErr w:type="spellStart"/>
    <w:r w:rsidRPr="002342BD">
      <w:rPr>
        <w:rFonts w:ascii="Arial" w:hAnsi="Arial" w:cs="Arial"/>
      </w:rPr>
      <w:t>Radioactive</w:t>
    </w:r>
    <w:proofErr w:type="spellEnd"/>
    <w:r w:rsidRPr="002342BD">
      <w:rPr>
        <w:rFonts w:ascii="Arial" w:hAnsi="Arial" w:cs="Arial"/>
      </w:rPr>
      <w:t xml:space="preserve"> </w:t>
    </w:r>
    <w:proofErr w:type="spellStart"/>
    <w:r w:rsidRPr="002342BD">
      <w:rPr>
        <w:rFonts w:ascii="Arial" w:hAnsi="Arial" w:cs="Arial"/>
      </w:rPr>
      <w:t>waste</w:t>
    </w:r>
    <w:proofErr w:type="spellEnd"/>
    <w:r w:rsidRPr="002342BD">
      <w:rPr>
        <w:rFonts w:ascii="Arial" w:hAnsi="Arial" w:cs="Arial"/>
      </w:rPr>
      <w:t xml:space="preserve"> </w:t>
    </w:r>
    <w:proofErr w:type="spellStart"/>
    <w:r w:rsidRPr="002342BD">
      <w:rPr>
        <w:rFonts w:ascii="Arial" w:hAnsi="Arial" w:cs="Arial"/>
      </w:rPr>
      <w:t>reprocessing</w:t>
    </w:r>
    <w:proofErr w:type="spellEnd"/>
    <w:r w:rsidRPr="002342BD">
      <w:rPr>
        <w:rFonts w:ascii="Arial" w:hAnsi="Arial" w:cs="Arial"/>
      </w:rPr>
      <w:t xml:space="preserve"> </w:t>
    </w:r>
    <w:proofErr w:type="spellStart"/>
    <w:r w:rsidRPr="002342BD">
      <w:rPr>
        <w:rFonts w:ascii="Arial" w:hAnsi="Arial" w:cs="Arial"/>
      </w:rPr>
      <w:t>and</w:t>
    </w:r>
    <w:proofErr w:type="spellEnd"/>
    <w:r w:rsidRPr="002342BD">
      <w:rPr>
        <w:rFonts w:ascii="Arial" w:hAnsi="Arial" w:cs="Arial"/>
      </w:rPr>
      <w:t xml:space="preserve"> </w:t>
    </w:r>
    <w:proofErr w:type="spellStart"/>
    <w:r w:rsidRPr="002342BD">
      <w:rPr>
        <w:rFonts w:ascii="Arial" w:hAnsi="Arial" w:cs="Arial"/>
      </w:rPr>
      <w:t>storage</w:t>
    </w:r>
    <w:proofErr w:type="spellEnd"/>
    <w:r w:rsidRPr="002342BD">
      <w:rPr>
        <w:rFonts w:ascii="Arial" w:hAnsi="Arial" w:cs="Arial"/>
      </w:rPr>
      <w:t xml:space="preserve"> </w:t>
    </w:r>
    <w:proofErr w:type="spellStart"/>
    <w:r w:rsidRPr="002342BD">
      <w:rPr>
        <w:rFonts w:ascii="Arial" w:hAnsi="Arial" w:cs="Arial"/>
      </w:rPr>
      <w:t>building</w:t>
    </w:r>
    <w:proofErr w:type="spellEnd"/>
    <w:r w:rsidRPr="002342BD">
      <w:rPr>
        <w:rFonts w:ascii="Arial" w:hAnsi="Arial" w:cs="Arial"/>
      </w:rPr>
      <w:t xml:space="preserve"> (00UKS). </w:t>
    </w:r>
    <w:r w:rsidRPr="000D16C4">
      <w:rPr>
        <w:rFonts w:ascii="Arial" w:hAnsi="Arial" w:cs="Arial"/>
        <w:lang w:val="en-US"/>
      </w:rPr>
      <w:t>Cable log of video surveillance system of metal SRW decontamination (00KPA81)</w:t>
    </w:r>
  </w:p>
  <w:tbl>
    <w:tblPr>
      <w:tblW w:w="21546" w:type="dxa"/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015"/>
      <w:gridCol w:w="3535"/>
      <w:gridCol w:w="1528"/>
      <w:gridCol w:w="1417"/>
      <w:gridCol w:w="1418"/>
      <w:gridCol w:w="1418"/>
      <w:gridCol w:w="1413"/>
      <w:gridCol w:w="1414"/>
      <w:gridCol w:w="1414"/>
      <w:gridCol w:w="1232"/>
      <w:gridCol w:w="5742"/>
    </w:tblGrid>
    <w:tr w:rsidR="00A34371" w:rsidRPr="00E041A5" w:rsidTr="0038292A">
      <w:trPr>
        <w:cantSplit/>
        <w:trHeight w:val="284"/>
        <w:jc w:val="center"/>
      </w:trPr>
      <w:tc>
        <w:tcPr>
          <w:tcW w:w="1015" w:type="dxa"/>
          <w:vMerge w:val="restart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Номер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кабеля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br/>
            <w:t>Cable number</w:t>
          </w:r>
        </w:p>
      </w:tc>
      <w:tc>
        <w:tcPr>
          <w:tcW w:w="3535" w:type="dxa"/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Маркировка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кабеля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 Cable marking</w:t>
          </w:r>
        </w:p>
      </w:tc>
      <w:tc>
        <w:tcPr>
          <w:tcW w:w="1528" w:type="dxa"/>
          <w:vMerge w:val="restart"/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Группа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раскладки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/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br/>
            <w:t>Laying group</w:t>
          </w:r>
        </w:p>
      </w:tc>
      <w:tc>
        <w:tcPr>
          <w:tcW w:w="8494" w:type="dxa"/>
          <w:gridSpan w:val="6"/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Адресация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 Address information</w:t>
          </w:r>
        </w:p>
      </w:tc>
      <w:tc>
        <w:tcPr>
          <w:tcW w:w="1232" w:type="dxa"/>
          <w:vMerge w:val="restart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Длина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расчетная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br/>
            <w:t>Calculated length,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br/>
          </w:r>
          <w:r w:rsidRPr="00E041A5">
            <w:rPr>
              <w:rFonts w:ascii="Arial" w:hAnsi="Arial" w:cs="Arial"/>
              <w:sz w:val="20"/>
              <w:szCs w:val="20"/>
            </w:rPr>
            <w:t>м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 m</w:t>
          </w:r>
        </w:p>
      </w:tc>
      <w:tc>
        <w:tcPr>
          <w:tcW w:w="5742" w:type="dxa"/>
          <w:vMerge w:val="restart"/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Трассировка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 Tracing</w:t>
          </w:r>
        </w:p>
      </w:tc>
    </w:tr>
    <w:tr w:rsidR="00A34371" w:rsidRPr="00E041A5" w:rsidTr="0038292A">
      <w:trPr>
        <w:cantSplit/>
        <w:trHeight w:val="319"/>
        <w:jc w:val="center"/>
      </w:trPr>
      <w:tc>
        <w:tcPr>
          <w:tcW w:w="1015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535" w:type="dxa"/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Наименование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 Cable name</w:t>
          </w:r>
        </w:p>
      </w:tc>
      <w:tc>
        <w:tcPr>
          <w:tcW w:w="1528" w:type="dxa"/>
          <w:vMerge/>
          <w:tcBorders>
            <w:bottom w:val="single" w:sz="8" w:space="0" w:color="auto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pacing w:val="-22"/>
              <w:sz w:val="20"/>
              <w:szCs w:val="20"/>
            </w:rPr>
          </w:pPr>
        </w:p>
      </w:tc>
      <w:tc>
        <w:tcPr>
          <w:tcW w:w="4253" w:type="dxa"/>
          <w:gridSpan w:val="3"/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Откуда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/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Where from</w:t>
          </w:r>
        </w:p>
      </w:tc>
      <w:tc>
        <w:tcPr>
          <w:tcW w:w="4241" w:type="dxa"/>
          <w:gridSpan w:val="3"/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Куда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/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Where to</w:t>
          </w:r>
        </w:p>
      </w:tc>
      <w:tc>
        <w:tcPr>
          <w:tcW w:w="1232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5742" w:type="dxa"/>
          <w:vMerge/>
          <w:tcBorders>
            <w:bottom w:val="single" w:sz="8" w:space="0" w:color="auto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</w:p>
      </w:tc>
    </w:tr>
    <w:tr w:rsidR="00A34371" w:rsidRPr="00E041A5" w:rsidTr="0038292A">
      <w:trPr>
        <w:cantSplit/>
        <w:trHeight w:val="424"/>
        <w:jc w:val="center"/>
      </w:trPr>
      <w:tc>
        <w:tcPr>
          <w:tcW w:w="1015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3535" w:type="dxa"/>
          <w:tcBorders>
            <w:bottom w:val="single" w:sz="8" w:space="0" w:color="auto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Тип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и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марка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кабеля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br/>
            <w:t>Cable type and brand</w:t>
          </w:r>
        </w:p>
      </w:tc>
      <w:tc>
        <w:tcPr>
          <w:tcW w:w="1528" w:type="dxa"/>
          <w:vMerge w:val="restart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Класс безопасности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/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br/>
            <w:t>Safety class</w:t>
          </w:r>
        </w:p>
      </w:tc>
      <w:tc>
        <w:tcPr>
          <w:tcW w:w="4253" w:type="dxa"/>
          <w:gridSpan w:val="3"/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KKS </w:t>
          </w:r>
          <w:r w:rsidRPr="00E041A5">
            <w:rPr>
              <w:rFonts w:ascii="Arial" w:hAnsi="Arial" w:cs="Arial"/>
              <w:sz w:val="20"/>
              <w:szCs w:val="20"/>
            </w:rPr>
            <w:t>помещения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 Room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KKS</w:t>
          </w:r>
        </w:p>
      </w:tc>
      <w:tc>
        <w:tcPr>
          <w:tcW w:w="4241" w:type="dxa"/>
          <w:gridSpan w:val="3"/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KKS </w:t>
          </w:r>
          <w:r w:rsidRPr="00E041A5">
            <w:rPr>
              <w:rFonts w:ascii="Arial" w:hAnsi="Arial" w:cs="Arial"/>
              <w:sz w:val="20"/>
              <w:szCs w:val="20"/>
            </w:rPr>
            <w:t>помещения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 Room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KKS</w:t>
          </w:r>
        </w:p>
      </w:tc>
      <w:tc>
        <w:tcPr>
          <w:tcW w:w="1232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5742" w:type="dxa"/>
          <w:vMerge w:val="restart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Трасса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/</w:t>
          </w:r>
          <w:r w:rsidRPr="00E041A5">
            <w:rPr>
              <w:rFonts w:ascii="Arial" w:hAnsi="Arial" w:cs="Arial"/>
              <w:sz w:val="20"/>
              <w:szCs w:val="20"/>
            </w:rPr>
            <w:t>Консоль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br/>
            <w:t>Route/Shelf</w:t>
          </w:r>
        </w:p>
      </w:tc>
    </w:tr>
    <w:tr w:rsidR="00A34371" w:rsidRPr="00E041A5" w:rsidTr="0038292A">
      <w:trPr>
        <w:cantSplit/>
        <w:trHeight w:val="284"/>
        <w:jc w:val="center"/>
      </w:trPr>
      <w:tc>
        <w:tcPr>
          <w:tcW w:w="1015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3535" w:type="dxa"/>
          <w:vMerge w:val="restart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</w:rPr>
            <w:t>Сечение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</w:rPr>
            <w:t>кабеля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, </w:t>
          </w:r>
          <w:r w:rsidRPr="00E041A5">
            <w:rPr>
              <w:rFonts w:ascii="Arial" w:hAnsi="Arial" w:cs="Arial"/>
              <w:sz w:val="20"/>
              <w:szCs w:val="20"/>
            </w:rPr>
            <w:t>мм</w:t>
          </w:r>
          <w:r w:rsidRPr="00E041A5">
            <w:rPr>
              <w:rFonts w:ascii="Arial" w:hAnsi="Arial" w:cs="Arial"/>
              <w:sz w:val="20"/>
              <w:szCs w:val="20"/>
              <w:vertAlign w:val="superscript"/>
              <w:lang w:val="en-US"/>
            </w:rPr>
            <w:t>2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 xml:space="preserve"> /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br/>
            <w:t>Cable cross section, mm</w:t>
          </w:r>
          <w:r w:rsidRPr="00E041A5">
            <w:rPr>
              <w:rFonts w:ascii="Arial" w:hAnsi="Arial" w:cs="Arial"/>
              <w:sz w:val="20"/>
              <w:szCs w:val="20"/>
              <w:vertAlign w:val="superscript"/>
              <w:lang w:val="en-US"/>
            </w:rPr>
            <w:t>2</w:t>
          </w:r>
        </w:p>
      </w:tc>
      <w:tc>
        <w:tcPr>
          <w:tcW w:w="1528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pacing w:val="-22"/>
              <w:sz w:val="20"/>
              <w:szCs w:val="20"/>
              <w:lang w:val="en-US"/>
            </w:rPr>
          </w:pPr>
        </w:p>
      </w:tc>
      <w:tc>
        <w:tcPr>
          <w:tcW w:w="4253" w:type="dxa"/>
          <w:gridSpan w:val="3"/>
          <w:tcBorders>
            <w:bottom w:val="single" w:sz="8" w:space="0" w:color="auto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>KKS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и название оборудования /</w:t>
          </w:r>
          <w:r w:rsidRPr="00E041A5">
            <w:rPr>
              <w:rFonts w:ascii="Arial" w:hAnsi="Arial" w:cs="Arial"/>
              <w:sz w:val="20"/>
              <w:szCs w:val="20"/>
            </w:rPr>
            <w:br/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Equipment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KKS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and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name</w:t>
          </w:r>
        </w:p>
      </w:tc>
      <w:tc>
        <w:tcPr>
          <w:tcW w:w="4241" w:type="dxa"/>
          <w:gridSpan w:val="3"/>
          <w:tcBorders>
            <w:bottom w:val="single" w:sz="8" w:space="0" w:color="auto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>KKS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и название оборудования /</w:t>
          </w:r>
          <w:r w:rsidRPr="00E041A5">
            <w:rPr>
              <w:rFonts w:ascii="Arial" w:hAnsi="Arial" w:cs="Arial"/>
              <w:sz w:val="20"/>
              <w:szCs w:val="20"/>
            </w:rPr>
            <w:br/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Equipment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KKS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and</w:t>
          </w:r>
          <w:r w:rsidRPr="00E041A5">
            <w:rPr>
              <w:rFonts w:ascii="Arial" w:hAnsi="Arial" w:cs="Arial"/>
              <w:sz w:val="20"/>
              <w:szCs w:val="20"/>
            </w:rPr>
            <w:t xml:space="preserve"> </w:t>
          </w:r>
          <w:r w:rsidRPr="00E041A5">
            <w:rPr>
              <w:rFonts w:ascii="Arial" w:hAnsi="Arial" w:cs="Arial"/>
              <w:sz w:val="20"/>
              <w:szCs w:val="20"/>
              <w:lang w:val="en-US"/>
            </w:rPr>
            <w:t>name</w:t>
          </w:r>
        </w:p>
      </w:tc>
      <w:tc>
        <w:tcPr>
          <w:tcW w:w="1232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742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A34371" w:rsidRPr="00E041A5" w:rsidTr="0038292A">
      <w:trPr>
        <w:cantSplit/>
        <w:trHeight w:val="284"/>
        <w:jc w:val="center"/>
      </w:trPr>
      <w:tc>
        <w:tcPr>
          <w:tcW w:w="1015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535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528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pacing w:val="-22"/>
              <w:sz w:val="20"/>
              <w:szCs w:val="20"/>
            </w:rPr>
          </w:pPr>
        </w:p>
      </w:tc>
      <w:tc>
        <w:tcPr>
          <w:tcW w:w="1417" w:type="dxa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>X</w:t>
          </w:r>
        </w:p>
      </w:tc>
      <w:tc>
        <w:tcPr>
          <w:tcW w:w="1418" w:type="dxa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>Y</w:t>
          </w:r>
        </w:p>
      </w:tc>
      <w:tc>
        <w:tcPr>
          <w:tcW w:w="1418" w:type="dxa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>Z</w:t>
          </w:r>
        </w:p>
      </w:tc>
      <w:tc>
        <w:tcPr>
          <w:tcW w:w="1413" w:type="dxa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>X</w:t>
          </w:r>
        </w:p>
      </w:tc>
      <w:tc>
        <w:tcPr>
          <w:tcW w:w="1414" w:type="dxa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>Y</w:t>
          </w:r>
        </w:p>
      </w:tc>
      <w:tc>
        <w:tcPr>
          <w:tcW w:w="1414" w:type="dxa"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  <w:r w:rsidRPr="00E041A5">
            <w:rPr>
              <w:rFonts w:ascii="Arial" w:hAnsi="Arial" w:cs="Arial"/>
              <w:sz w:val="20"/>
              <w:szCs w:val="20"/>
              <w:lang w:val="en-US"/>
            </w:rPr>
            <w:t>Z</w:t>
          </w:r>
        </w:p>
      </w:tc>
      <w:tc>
        <w:tcPr>
          <w:tcW w:w="1232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5742" w:type="dxa"/>
          <w:vMerge/>
          <w:tcBorders>
            <w:bottom w:val="nil"/>
          </w:tcBorders>
          <w:vAlign w:val="center"/>
        </w:tcPr>
        <w:p w:rsidR="00A34371" w:rsidRPr="00E041A5" w:rsidRDefault="00A34371" w:rsidP="00A34371">
          <w:pPr>
            <w:pStyle w:val="a3"/>
            <w:spacing w:before="60" w:after="60"/>
            <w:jc w:val="center"/>
            <w:rPr>
              <w:rFonts w:ascii="Arial" w:hAnsi="Arial" w:cs="Arial"/>
              <w:sz w:val="20"/>
              <w:szCs w:val="20"/>
              <w:lang w:val="en-US"/>
            </w:rPr>
          </w:pPr>
        </w:p>
      </w:tc>
    </w:tr>
  </w:tbl>
  <w:p w:rsidR="00F50562" w:rsidRPr="0013535D" w:rsidRDefault="00F50562">
    <w:pPr>
      <w:pStyle w:val="a3"/>
      <w:rPr>
        <w:sz w:val="2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28"/>
  <w:drawingGridVerticalSpacing w:val="28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01282"/>
    <w:rsid w:val="000101B1"/>
    <w:rsid w:val="00013BD4"/>
    <w:rsid w:val="00016C58"/>
    <w:rsid w:val="000470DB"/>
    <w:rsid w:val="000537D4"/>
    <w:rsid w:val="00060003"/>
    <w:rsid w:val="00070E95"/>
    <w:rsid w:val="00075B62"/>
    <w:rsid w:val="00082463"/>
    <w:rsid w:val="0009031F"/>
    <w:rsid w:val="000B1C81"/>
    <w:rsid w:val="000B75A0"/>
    <w:rsid w:val="000C57E9"/>
    <w:rsid w:val="000D7CFE"/>
    <w:rsid w:val="000E09F5"/>
    <w:rsid w:val="000E1CDF"/>
    <w:rsid w:val="000E4926"/>
    <w:rsid w:val="00111654"/>
    <w:rsid w:val="0012273B"/>
    <w:rsid w:val="0013535D"/>
    <w:rsid w:val="001417EC"/>
    <w:rsid w:val="001426B2"/>
    <w:rsid w:val="001436E0"/>
    <w:rsid w:val="001521BB"/>
    <w:rsid w:val="00171BA1"/>
    <w:rsid w:val="00173D5E"/>
    <w:rsid w:val="00174E6B"/>
    <w:rsid w:val="001830A9"/>
    <w:rsid w:val="00186B71"/>
    <w:rsid w:val="001922B5"/>
    <w:rsid w:val="00194A9D"/>
    <w:rsid w:val="0019773D"/>
    <w:rsid w:val="001A1C67"/>
    <w:rsid w:val="001B4EAE"/>
    <w:rsid w:val="001C444C"/>
    <w:rsid w:val="001D1049"/>
    <w:rsid w:val="001E1B9F"/>
    <w:rsid w:val="00204F94"/>
    <w:rsid w:val="002246D6"/>
    <w:rsid w:val="00232A91"/>
    <w:rsid w:val="0023791A"/>
    <w:rsid w:val="00244F73"/>
    <w:rsid w:val="00253814"/>
    <w:rsid w:val="00260923"/>
    <w:rsid w:val="002728E9"/>
    <w:rsid w:val="00280981"/>
    <w:rsid w:val="002830F6"/>
    <w:rsid w:val="002841D6"/>
    <w:rsid w:val="0028685C"/>
    <w:rsid w:val="002A016A"/>
    <w:rsid w:val="002A3127"/>
    <w:rsid w:val="002D0C54"/>
    <w:rsid w:val="002F45E9"/>
    <w:rsid w:val="00310417"/>
    <w:rsid w:val="00314359"/>
    <w:rsid w:val="00330B22"/>
    <w:rsid w:val="003407FF"/>
    <w:rsid w:val="003414BB"/>
    <w:rsid w:val="0038292A"/>
    <w:rsid w:val="003C2CF9"/>
    <w:rsid w:val="003D1231"/>
    <w:rsid w:val="003E1CD5"/>
    <w:rsid w:val="003E5BE2"/>
    <w:rsid w:val="003E62E3"/>
    <w:rsid w:val="0040328F"/>
    <w:rsid w:val="0040362B"/>
    <w:rsid w:val="004204A1"/>
    <w:rsid w:val="004378CC"/>
    <w:rsid w:val="00461BE1"/>
    <w:rsid w:val="0046544F"/>
    <w:rsid w:val="004802D6"/>
    <w:rsid w:val="004877A5"/>
    <w:rsid w:val="004B4723"/>
    <w:rsid w:val="004C57B9"/>
    <w:rsid w:val="004F1087"/>
    <w:rsid w:val="004F35C0"/>
    <w:rsid w:val="004F4D4B"/>
    <w:rsid w:val="005033F7"/>
    <w:rsid w:val="0050697D"/>
    <w:rsid w:val="0050788C"/>
    <w:rsid w:val="00550A93"/>
    <w:rsid w:val="00571251"/>
    <w:rsid w:val="00571B65"/>
    <w:rsid w:val="00585402"/>
    <w:rsid w:val="00595580"/>
    <w:rsid w:val="00596879"/>
    <w:rsid w:val="00597C53"/>
    <w:rsid w:val="005A3A2F"/>
    <w:rsid w:val="005A7FB4"/>
    <w:rsid w:val="005B6557"/>
    <w:rsid w:val="005C1656"/>
    <w:rsid w:val="005E0B68"/>
    <w:rsid w:val="005E70D2"/>
    <w:rsid w:val="005F5C4A"/>
    <w:rsid w:val="00601282"/>
    <w:rsid w:val="00604AED"/>
    <w:rsid w:val="006130C2"/>
    <w:rsid w:val="006259EC"/>
    <w:rsid w:val="00627A8A"/>
    <w:rsid w:val="00635A82"/>
    <w:rsid w:val="0066302C"/>
    <w:rsid w:val="00671BA6"/>
    <w:rsid w:val="0069667F"/>
    <w:rsid w:val="006A3D0A"/>
    <w:rsid w:val="006C2840"/>
    <w:rsid w:val="006F23B6"/>
    <w:rsid w:val="006F2505"/>
    <w:rsid w:val="00715885"/>
    <w:rsid w:val="00724B01"/>
    <w:rsid w:val="00734C42"/>
    <w:rsid w:val="00756E4F"/>
    <w:rsid w:val="00787DE0"/>
    <w:rsid w:val="007978DD"/>
    <w:rsid w:val="007C465A"/>
    <w:rsid w:val="00800FE3"/>
    <w:rsid w:val="0080767B"/>
    <w:rsid w:val="008310B4"/>
    <w:rsid w:val="008422E2"/>
    <w:rsid w:val="00846CEF"/>
    <w:rsid w:val="00854475"/>
    <w:rsid w:val="008575D1"/>
    <w:rsid w:val="00880F73"/>
    <w:rsid w:val="008C3FAF"/>
    <w:rsid w:val="008C44FC"/>
    <w:rsid w:val="008D7DF9"/>
    <w:rsid w:val="008E6878"/>
    <w:rsid w:val="00900812"/>
    <w:rsid w:val="00916DED"/>
    <w:rsid w:val="00935E2A"/>
    <w:rsid w:val="00937669"/>
    <w:rsid w:val="0094262A"/>
    <w:rsid w:val="00984239"/>
    <w:rsid w:val="009975D8"/>
    <w:rsid w:val="009A054E"/>
    <w:rsid w:val="009B56A6"/>
    <w:rsid w:val="009C1E90"/>
    <w:rsid w:val="009C4294"/>
    <w:rsid w:val="009E666A"/>
    <w:rsid w:val="009E7426"/>
    <w:rsid w:val="00A11FC9"/>
    <w:rsid w:val="00A23674"/>
    <w:rsid w:val="00A34371"/>
    <w:rsid w:val="00A632CF"/>
    <w:rsid w:val="00A666E0"/>
    <w:rsid w:val="00A67BFB"/>
    <w:rsid w:val="00A83FD9"/>
    <w:rsid w:val="00AA0F3B"/>
    <w:rsid w:val="00AA21A7"/>
    <w:rsid w:val="00AC0C96"/>
    <w:rsid w:val="00AC4312"/>
    <w:rsid w:val="00AE53FC"/>
    <w:rsid w:val="00AF1582"/>
    <w:rsid w:val="00B15203"/>
    <w:rsid w:val="00B31005"/>
    <w:rsid w:val="00B333B0"/>
    <w:rsid w:val="00B3472A"/>
    <w:rsid w:val="00B42369"/>
    <w:rsid w:val="00B45E3C"/>
    <w:rsid w:val="00B6447B"/>
    <w:rsid w:val="00B91AAC"/>
    <w:rsid w:val="00BA0698"/>
    <w:rsid w:val="00BA43C2"/>
    <w:rsid w:val="00BA7C87"/>
    <w:rsid w:val="00BB3659"/>
    <w:rsid w:val="00BB65CE"/>
    <w:rsid w:val="00BC6923"/>
    <w:rsid w:val="00BD2E58"/>
    <w:rsid w:val="00BD5784"/>
    <w:rsid w:val="00BF1338"/>
    <w:rsid w:val="00C03A41"/>
    <w:rsid w:val="00C070D6"/>
    <w:rsid w:val="00C2028A"/>
    <w:rsid w:val="00C33924"/>
    <w:rsid w:val="00C40BF2"/>
    <w:rsid w:val="00C564DD"/>
    <w:rsid w:val="00C819B3"/>
    <w:rsid w:val="00C92D1D"/>
    <w:rsid w:val="00CC5634"/>
    <w:rsid w:val="00CD0601"/>
    <w:rsid w:val="00CD2E04"/>
    <w:rsid w:val="00CD4021"/>
    <w:rsid w:val="00CD664E"/>
    <w:rsid w:val="00D05636"/>
    <w:rsid w:val="00D124B9"/>
    <w:rsid w:val="00D37F5C"/>
    <w:rsid w:val="00D42016"/>
    <w:rsid w:val="00D444B2"/>
    <w:rsid w:val="00D678C1"/>
    <w:rsid w:val="00D67E07"/>
    <w:rsid w:val="00D84E2C"/>
    <w:rsid w:val="00D9087E"/>
    <w:rsid w:val="00D91780"/>
    <w:rsid w:val="00D95C01"/>
    <w:rsid w:val="00DA488A"/>
    <w:rsid w:val="00DC0AE9"/>
    <w:rsid w:val="00DC1B93"/>
    <w:rsid w:val="00DD79B8"/>
    <w:rsid w:val="00DE1257"/>
    <w:rsid w:val="00E041A5"/>
    <w:rsid w:val="00E048CE"/>
    <w:rsid w:val="00E23632"/>
    <w:rsid w:val="00E347A3"/>
    <w:rsid w:val="00E40A6E"/>
    <w:rsid w:val="00E505FE"/>
    <w:rsid w:val="00E51CB8"/>
    <w:rsid w:val="00E54653"/>
    <w:rsid w:val="00E669AB"/>
    <w:rsid w:val="00E7314F"/>
    <w:rsid w:val="00E74DA1"/>
    <w:rsid w:val="00E843B1"/>
    <w:rsid w:val="00EA04B0"/>
    <w:rsid w:val="00EA23F8"/>
    <w:rsid w:val="00EB58B8"/>
    <w:rsid w:val="00EC7697"/>
    <w:rsid w:val="00F13CA8"/>
    <w:rsid w:val="00F26C59"/>
    <w:rsid w:val="00F50562"/>
    <w:rsid w:val="00F50E1E"/>
    <w:rsid w:val="00F50F97"/>
    <w:rsid w:val="00F5267B"/>
    <w:rsid w:val="00F637C8"/>
    <w:rsid w:val="00F67EB6"/>
    <w:rsid w:val="00F72743"/>
    <w:rsid w:val="00F80B1E"/>
    <w:rsid w:val="00F825F7"/>
    <w:rsid w:val="00F8611A"/>
    <w:rsid w:val="00F874DD"/>
    <w:rsid w:val="00F90EA9"/>
    <w:rsid w:val="00F93D09"/>
    <w:rsid w:val="00FA47EE"/>
    <w:rsid w:val="00FF21DD"/>
    <w:rsid w:val="00FF6DEB"/>
    <w:rsid w:val="00FF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,"/>
  <w:listSeparator w:val=";"/>
  <w15:chartTrackingRefBased/>
  <w15:docId w15:val="{57544591-3F9F-48ED-AA7C-EE945F48F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7BF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Titul,Heder,Верхний колонтитул1,Верхний колонтитул2,Верхний колонтитул3,Верхний колонтитул4,Верхний колонтитул11,Верхний колонтитул21,Верхний колонтитул31,Верхний колонтитул41,Верхний колонтитул12,Верхний колонтитул22,ВерхКолонтитул"/>
    <w:basedOn w:val="a"/>
    <w:link w:val="a4"/>
    <w:rsid w:val="00A67BFB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A67BFB"/>
    <w:pPr>
      <w:tabs>
        <w:tab w:val="center" w:pos="4677"/>
        <w:tab w:val="right" w:pos="9355"/>
      </w:tabs>
    </w:pPr>
  </w:style>
  <w:style w:type="paragraph" w:styleId="a6">
    <w:name w:val="caption"/>
    <w:basedOn w:val="a"/>
    <w:next w:val="a"/>
    <w:qFormat/>
    <w:rsid w:val="00A67BFB"/>
    <w:pPr>
      <w:framePr w:w="1669" w:h="229" w:hSpace="180" w:wrap="around" w:vAnchor="page" w:hAnchor="page" w:x="10489" w:y="15847"/>
      <w:overflowPunct w:val="0"/>
      <w:autoSpaceDE w:val="0"/>
      <w:autoSpaceDN w:val="0"/>
      <w:adjustRightInd w:val="0"/>
      <w:jc w:val="center"/>
      <w:textAlignment w:val="baseline"/>
    </w:pPr>
    <w:rPr>
      <w:b/>
      <w:sz w:val="20"/>
      <w:szCs w:val="20"/>
      <w:lang w:val="en-US"/>
    </w:rPr>
  </w:style>
  <w:style w:type="character" w:styleId="a7">
    <w:name w:val="page number"/>
    <w:basedOn w:val="a0"/>
    <w:rsid w:val="00A67BFB"/>
  </w:style>
  <w:style w:type="character" w:customStyle="1" w:styleId="a4">
    <w:name w:val="Верхний колонтитул Знак"/>
    <w:aliases w:val="Titul Знак,Heder Знак,Верхний колонтитул1 Знак,Верхний колонтитул2 Знак,Верхний колонтитул3 Знак,Верхний колонтитул4 Знак,Верхний колонтитул11 Знак,Верхний колонтитул21 Знак,Верхний колонтитул31 Знак,Верхний колонтитул41 Знак"/>
    <w:link w:val="a3"/>
    <w:rsid w:val="00194A9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171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DB1\AKU_Template_Cable_log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6EA92-9A87-44A1-8636-AFF53A8D8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AKU_Template_Cable_log.dot</Template>
  <TotalTime>0</TotalTime>
  <Pages>1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AEP</Company>
  <LinksUpToDate>false</LinksUpToDate>
  <CharactersWithSpaces>1634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Зверков Дмитрий Юрьевич</dc:creator>
  <cp:keywords/>
  <cp:lastModifiedBy>Meltir</cp:lastModifiedBy>
  <cp:revision>3</cp:revision>
  <cp:lastPrinted>2003-07-04T06:04:00Z</cp:lastPrinted>
  <dcterms:created xsi:type="dcterms:W3CDTF">2026-06-25T15:25:00Z</dcterms:created>
  <dcterms:modified xsi:type="dcterms:W3CDTF">2026-08-21T12:39:00Z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BLE_LOG">
    <vt:lpwstr>AKU.0120.00UKS.0.EM.MB0002-EMB0022</vt:lpwstr>
  </property>
  <property fmtid="{D5CDD505-2E9C-101B-9397-08002B2CF9AE}" pid="3" name="PACKAGE">
    <vt:lpwstr>&lt;PACKAGE&gt;</vt:lpwstr>
  </property>
  <property fmtid="{D5CDD505-2E9C-101B-9397-08002B2CF9AE}" pid="4" name="ISSUE_DATE">
    <vt:lpwstr>&lt;ISSUE DATE&gt;</vt:lpwstr>
  </property>
  <property fmtid="{D5CDD505-2E9C-101B-9397-08002B2CF9AE}" pid="5" name="REVISION">
    <vt:lpwstr>&lt;REVISION&gt;</vt:lpwstr>
  </property>
  <property fmtid="{D5CDD505-2E9C-101B-9397-08002B2CF9AE}" pid="6" name="DRAWN_BY">
    <vt:lpwstr>&lt;DRAWN BY&gt;</vt:lpwstr>
  </property>
  <property fmtid="{D5CDD505-2E9C-101B-9397-08002B2CF9AE}" pid="7" name="DCN">
    <vt:lpwstr>&lt;DCN&gt;</vt:lpwstr>
  </property>
</Properties>
</file>